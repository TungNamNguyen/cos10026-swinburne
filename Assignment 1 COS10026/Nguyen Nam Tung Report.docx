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3B8D2" w14:textId="255B0DE6" w:rsidR="00D077E9" w:rsidRDefault="00B44C68" w:rsidP="00D70D02">
      <w:r>
        <w:rPr>
          <w:noProof/>
        </w:rPr>
        <mc:AlternateContent>
          <mc:Choice Requires="wps">
            <w:drawing>
              <wp:anchor distT="0" distB="0" distL="114300" distR="114300" simplePos="0" relativeHeight="251660288" behindDoc="1" locked="0" layoutInCell="1" allowOverlap="1" wp14:anchorId="6E127080" wp14:editId="395C5A83">
                <wp:simplePos x="0" y="0"/>
                <wp:positionH relativeFrom="column">
                  <wp:posOffset>-205740</wp:posOffset>
                </wp:positionH>
                <wp:positionV relativeFrom="page">
                  <wp:posOffset>899160</wp:posOffset>
                </wp:positionV>
                <wp:extent cx="52959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52959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5C171D" id="Rectangle 3" o:spid="_x0000_s1026" alt="white rectangle for text on cover" style="position:absolute;margin-left:-16.2pt;margin-top:70.8pt;width:417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6ABC77F8" wp14:editId="5B53608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560"/>
      </w:tblGrid>
      <w:tr w:rsidR="00D077E9" w14:paraId="515016F8" w14:textId="77777777" w:rsidTr="00D077E9">
        <w:trPr>
          <w:trHeight w:val="1894"/>
        </w:trPr>
        <w:tc>
          <w:tcPr>
            <w:tcW w:w="5580" w:type="dxa"/>
            <w:tcBorders>
              <w:top w:val="nil"/>
              <w:left w:val="nil"/>
              <w:bottom w:val="nil"/>
              <w:right w:val="nil"/>
            </w:tcBorders>
          </w:tcPr>
          <w:p w14:paraId="3BF6591C" w14:textId="77777777" w:rsidR="00D077E9" w:rsidRDefault="00D077E9" w:rsidP="00D077E9">
            <w:r>
              <w:rPr>
                <w:noProof/>
              </w:rPr>
              <mc:AlternateContent>
                <mc:Choice Requires="wps">
                  <w:drawing>
                    <wp:inline distT="0" distB="0" distL="0" distR="0" wp14:anchorId="28A9EE8F" wp14:editId="7747FA56">
                      <wp:extent cx="4800600" cy="1210614"/>
                      <wp:effectExtent l="0" t="0" r="0" b="0"/>
                      <wp:docPr id="8" name="Text Box 8"/>
                      <wp:cNvGraphicFramePr/>
                      <a:graphic xmlns:a="http://schemas.openxmlformats.org/drawingml/2006/main">
                        <a:graphicData uri="http://schemas.microsoft.com/office/word/2010/wordprocessingShape">
                          <wps:wsp>
                            <wps:cNvSpPr txBox="1"/>
                            <wps:spPr>
                              <a:xfrm>
                                <a:off x="0" y="0"/>
                                <a:ext cx="4800600" cy="1210614"/>
                              </a:xfrm>
                              <a:prstGeom prst="rect">
                                <a:avLst/>
                              </a:prstGeom>
                              <a:noFill/>
                              <a:ln w="6350">
                                <a:noFill/>
                              </a:ln>
                            </wps:spPr>
                            <wps:txbx>
                              <w:txbxContent>
                                <w:p w14:paraId="58E06261" w14:textId="5337DB88" w:rsidR="00D077E9" w:rsidRPr="00D86945" w:rsidRDefault="00B44C68" w:rsidP="00D077E9">
                                  <w:pPr>
                                    <w:pStyle w:val="Title"/>
                                  </w:pPr>
                                  <w:r>
                                    <w:t>Creating Web Report</w:t>
                                  </w:r>
                                </w:p>
                                <w:p w14:paraId="332B00D3" w14:textId="558FF6A8" w:rsidR="00D077E9" w:rsidRPr="00D86945" w:rsidRDefault="00D077E9" w:rsidP="00D077E9">
                                  <w:pPr>
                                    <w:pStyle w:val="Title"/>
                                    <w:spacing w:after="0"/>
                                  </w:pPr>
                                  <w:r w:rsidRPr="00D86945">
                                    <w:t>20</w:t>
                                  </w:r>
                                  <w:r w:rsidR="00B44C68">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A9EE8F" id="_x0000_t202" coordsize="21600,21600" o:spt="202" path="m,l,21600r21600,l21600,xe">
                      <v:stroke joinstyle="miter"/>
                      <v:path gradientshapeok="t" o:connecttype="rect"/>
                    </v:shapetype>
                    <v:shape id="Text Box 8" o:spid="_x0000_s1026" type="#_x0000_t202" style="width:378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" filled="f" stroked="f" strokeweight=".5pt">
                      <v:textbox>
                        <w:txbxContent>
                          <w:p w14:paraId="58E06261" w14:textId="5337DB88" w:rsidR="00D077E9" w:rsidRPr="00D86945" w:rsidRDefault="00B44C68" w:rsidP="00D077E9">
                            <w:pPr>
                              <w:pStyle w:val="Title"/>
                            </w:pPr>
                            <w:r>
                              <w:t>Creating Web Report</w:t>
                            </w:r>
                          </w:p>
                          <w:p w14:paraId="332B00D3" w14:textId="558FF6A8" w:rsidR="00D077E9" w:rsidRPr="00D86945" w:rsidRDefault="00D077E9" w:rsidP="00D077E9">
                            <w:pPr>
                              <w:pStyle w:val="Title"/>
                              <w:spacing w:after="0"/>
                            </w:pPr>
                            <w:r w:rsidRPr="00D86945">
                              <w:t>20</w:t>
                            </w:r>
                            <w:r w:rsidR="00B44C68">
                              <w:t>22</w:t>
                            </w:r>
                          </w:p>
                        </w:txbxContent>
                      </v:textbox>
                      <w10:anchorlock/>
                    </v:shape>
                  </w:pict>
                </mc:Fallback>
              </mc:AlternateContent>
            </w:r>
          </w:p>
          <w:p w14:paraId="74C554B8" w14:textId="77777777" w:rsidR="00D077E9" w:rsidRDefault="00D077E9" w:rsidP="00D077E9">
            <w:r>
              <w:rPr>
                <w:noProof/>
              </w:rPr>
              <mc:AlternateContent>
                <mc:Choice Requires="wps">
                  <w:drawing>
                    <wp:inline distT="0" distB="0" distL="0" distR="0" wp14:anchorId="0081891D" wp14:editId="0475BE2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661F4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4E6DD725" w14:textId="77777777" w:rsidTr="00D077E9">
        <w:trPr>
          <w:trHeight w:val="7636"/>
        </w:trPr>
        <w:tc>
          <w:tcPr>
            <w:tcW w:w="5580" w:type="dxa"/>
            <w:tcBorders>
              <w:top w:val="nil"/>
              <w:left w:val="nil"/>
              <w:bottom w:val="nil"/>
              <w:right w:val="nil"/>
            </w:tcBorders>
          </w:tcPr>
          <w:p w14:paraId="088E1950" w14:textId="77777777" w:rsidR="00D077E9" w:rsidRDefault="00D077E9" w:rsidP="00D077E9">
            <w:pPr>
              <w:rPr>
                <w:noProof/>
              </w:rPr>
            </w:pPr>
          </w:p>
        </w:tc>
      </w:tr>
      <w:tr w:rsidR="00D077E9" w14:paraId="269A031C" w14:textId="77777777" w:rsidTr="00D077E9">
        <w:trPr>
          <w:trHeight w:val="2171"/>
        </w:trPr>
        <w:tc>
          <w:tcPr>
            <w:tcW w:w="5580" w:type="dxa"/>
            <w:tcBorders>
              <w:top w:val="nil"/>
              <w:left w:val="nil"/>
              <w:bottom w:val="nil"/>
              <w:right w:val="nil"/>
            </w:tcBorders>
          </w:tcPr>
          <w:sdt>
            <w:sdtPr>
              <w:id w:val="1080870105"/>
              <w:placeholder>
                <w:docPart w:val="FCB7830FE55842A2A5920D45DC87D004"/>
              </w:placeholder>
              <w15:appearance w15:val="hidden"/>
            </w:sdtPr>
            <w:sdtEndPr/>
            <w:sdtContent>
              <w:p w14:paraId="66E39269" w14:textId="4DD02816"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72622E">
                  <w:rPr>
                    <w:rStyle w:val="SubtitleChar"/>
                    <w:b w:val="0"/>
                    <w:noProof/>
                  </w:rPr>
                  <w:t>April 11</w:t>
                </w:r>
                <w:r w:rsidRPr="00D86945">
                  <w:rPr>
                    <w:rStyle w:val="SubtitleChar"/>
                    <w:b w:val="0"/>
                  </w:rPr>
                  <w:fldChar w:fldCharType="end"/>
                </w:r>
              </w:p>
            </w:sdtContent>
          </w:sdt>
          <w:p w14:paraId="4374BC8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40BD25B" wp14:editId="4491AE4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3A265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07186F1" w14:textId="77777777" w:rsidR="00D077E9" w:rsidRDefault="00D077E9" w:rsidP="00D077E9">
            <w:pPr>
              <w:rPr>
                <w:noProof/>
                <w:sz w:val="10"/>
                <w:szCs w:val="10"/>
              </w:rPr>
            </w:pPr>
          </w:p>
          <w:p w14:paraId="4E52CE13" w14:textId="77777777" w:rsidR="00D077E9" w:rsidRDefault="00D077E9" w:rsidP="00D077E9">
            <w:pPr>
              <w:rPr>
                <w:noProof/>
                <w:sz w:val="10"/>
                <w:szCs w:val="10"/>
              </w:rPr>
            </w:pPr>
          </w:p>
          <w:p w14:paraId="59B898ED" w14:textId="56F3434A" w:rsidR="00D077E9" w:rsidRDefault="003078F4" w:rsidP="00D077E9">
            <w:sdt>
              <w:sdtPr>
                <w:id w:val="-1740469667"/>
                <w:placeholder>
                  <w:docPart w:val="B4429D7F8C6F4C57A280C0F04E61AB40"/>
                </w:placeholder>
                <w15:appearance w15:val="hidden"/>
              </w:sdtPr>
              <w:sdtEndPr/>
              <w:sdtContent>
                <w:r w:rsidR="00B44C68">
                  <w:t xml:space="preserve">Nguyen Nam Tung </w:t>
                </w:r>
              </w:sdtContent>
            </w:sdt>
          </w:p>
          <w:p w14:paraId="3577B8F4" w14:textId="77777777" w:rsidR="00B44C68" w:rsidRDefault="00B44C68" w:rsidP="00D077E9">
            <w:r>
              <w:t>Student ID: 103181157</w:t>
            </w:r>
          </w:p>
          <w:p w14:paraId="19CF96C3" w14:textId="7943345C" w:rsidR="00D077E9" w:rsidRDefault="00B44C68" w:rsidP="00D077E9">
            <w:r>
              <w:t xml:space="preserve">Course: COS10026 </w:t>
            </w:r>
          </w:p>
          <w:p w14:paraId="4BD78870" w14:textId="77777777" w:rsidR="00D077E9" w:rsidRPr="00D86945" w:rsidRDefault="00D077E9" w:rsidP="00D077E9">
            <w:pPr>
              <w:rPr>
                <w:noProof/>
                <w:sz w:val="10"/>
                <w:szCs w:val="10"/>
              </w:rPr>
            </w:pPr>
          </w:p>
        </w:tc>
      </w:tr>
    </w:tbl>
    <w:p w14:paraId="032DC507" w14:textId="12E1AE38" w:rsidR="005D7817" w:rsidRDefault="00D077E9" w:rsidP="005D7817">
      <w:pPr>
        <w:spacing w:after="200"/>
      </w:pPr>
      <w:r>
        <w:rPr>
          <w:noProof/>
        </w:rPr>
        <mc:AlternateContent>
          <mc:Choice Requires="wps">
            <w:drawing>
              <wp:anchor distT="0" distB="0" distL="114300" distR="114300" simplePos="0" relativeHeight="251659264" behindDoc="1" locked="0" layoutInCell="1" allowOverlap="1" wp14:anchorId="4FAB7AAE" wp14:editId="6C97D635">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B4235"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br w:type="page"/>
      </w:r>
    </w:p>
    <w:p w14:paraId="31BEEB12" w14:textId="21AE2F90" w:rsidR="005D7817" w:rsidRDefault="005D7817" w:rsidP="005D7817">
      <w:pPr>
        <w:pStyle w:val="Heading1"/>
        <w:numPr>
          <w:ilvl w:val="0"/>
          <w:numId w:val="4"/>
        </w:numPr>
        <w:rPr>
          <w:highlight w:val="lightGray"/>
        </w:rPr>
      </w:pPr>
      <w:bookmarkStart w:id="0" w:name="_Toc100520595"/>
      <w:r>
        <w:rPr>
          <w:highlight w:val="lightGray"/>
        </w:rPr>
        <w:lastRenderedPageBreak/>
        <w:t>Table of content</w:t>
      </w:r>
      <w:bookmarkEnd w:id="0"/>
    </w:p>
    <w:sdt>
      <w:sdtPr>
        <w:rPr>
          <w:rFonts w:asciiTheme="minorHAnsi" w:eastAsiaTheme="minorEastAsia" w:hAnsiTheme="minorHAnsi" w:cstheme="minorBidi"/>
          <w:b/>
          <w:color w:val="082A75" w:themeColor="text2"/>
          <w:sz w:val="28"/>
          <w:szCs w:val="22"/>
        </w:rPr>
        <w:id w:val="-994559456"/>
        <w:docPartObj>
          <w:docPartGallery w:val="Table of Contents"/>
          <w:docPartUnique/>
        </w:docPartObj>
      </w:sdtPr>
      <w:sdtEndPr>
        <w:rPr>
          <w:bCs/>
          <w:noProof/>
        </w:rPr>
      </w:sdtEndPr>
      <w:sdtContent>
        <w:p w14:paraId="5647B345" w14:textId="2B8DECB2" w:rsidR="005D7817" w:rsidRDefault="005D7817">
          <w:pPr>
            <w:pStyle w:val="TOCHeading"/>
          </w:pPr>
        </w:p>
        <w:p w14:paraId="05E39E9C" w14:textId="7C9D516C" w:rsidR="005D7817" w:rsidRDefault="005D7817">
          <w:pPr>
            <w:pStyle w:val="TOC1"/>
            <w:tabs>
              <w:tab w:val="left" w:pos="440"/>
              <w:tab w:val="right" w:leader="dot" w:pos="9926"/>
            </w:tabs>
            <w:rPr>
              <w:b w:val="0"/>
              <w:noProof/>
              <w:color w:val="auto"/>
              <w:sz w:val="22"/>
            </w:rPr>
          </w:pPr>
          <w:r>
            <w:fldChar w:fldCharType="begin"/>
          </w:r>
          <w:r>
            <w:instrText xml:space="preserve"> TOC \o "1-3" \h \z \u </w:instrText>
          </w:r>
          <w:r>
            <w:fldChar w:fldCharType="separate"/>
          </w:r>
          <w:hyperlink w:anchor="_Toc100520595" w:history="1">
            <w:r w:rsidRPr="00305E91">
              <w:rPr>
                <w:rStyle w:val="Hyperlink"/>
                <w:noProof/>
                <w:highlight w:val="lightGray"/>
              </w:rPr>
              <w:t>1.</w:t>
            </w:r>
            <w:r>
              <w:rPr>
                <w:b w:val="0"/>
                <w:noProof/>
                <w:color w:val="auto"/>
                <w:sz w:val="22"/>
              </w:rPr>
              <w:tab/>
            </w:r>
            <w:r w:rsidRPr="00305E91">
              <w:rPr>
                <w:rStyle w:val="Hyperlink"/>
                <w:noProof/>
                <w:highlight w:val="lightGray"/>
              </w:rPr>
              <w:t>Table of content</w:t>
            </w:r>
            <w:r>
              <w:rPr>
                <w:noProof/>
                <w:webHidden/>
              </w:rPr>
              <w:tab/>
            </w:r>
            <w:r>
              <w:rPr>
                <w:noProof/>
                <w:webHidden/>
              </w:rPr>
              <w:fldChar w:fldCharType="begin"/>
            </w:r>
            <w:r>
              <w:rPr>
                <w:noProof/>
                <w:webHidden/>
              </w:rPr>
              <w:instrText xml:space="preserve"> PAGEREF _Toc100520595 \h </w:instrText>
            </w:r>
            <w:r>
              <w:rPr>
                <w:noProof/>
                <w:webHidden/>
              </w:rPr>
            </w:r>
            <w:r>
              <w:rPr>
                <w:noProof/>
                <w:webHidden/>
              </w:rPr>
              <w:fldChar w:fldCharType="separate"/>
            </w:r>
            <w:r>
              <w:rPr>
                <w:noProof/>
                <w:webHidden/>
              </w:rPr>
              <w:t>2</w:t>
            </w:r>
            <w:r>
              <w:rPr>
                <w:noProof/>
                <w:webHidden/>
              </w:rPr>
              <w:fldChar w:fldCharType="end"/>
            </w:r>
          </w:hyperlink>
        </w:p>
        <w:p w14:paraId="084876A1" w14:textId="5BD2C80C" w:rsidR="005D7817" w:rsidRDefault="003078F4">
          <w:pPr>
            <w:pStyle w:val="TOC1"/>
            <w:tabs>
              <w:tab w:val="left" w:pos="440"/>
              <w:tab w:val="right" w:leader="dot" w:pos="9926"/>
            </w:tabs>
            <w:rPr>
              <w:b w:val="0"/>
              <w:noProof/>
              <w:color w:val="auto"/>
              <w:sz w:val="22"/>
            </w:rPr>
          </w:pPr>
          <w:hyperlink w:anchor="_Toc100520596" w:history="1">
            <w:r w:rsidR="005D7817" w:rsidRPr="00305E91">
              <w:rPr>
                <w:rStyle w:val="Hyperlink"/>
                <w:noProof/>
              </w:rPr>
              <w:t>2.</w:t>
            </w:r>
            <w:r w:rsidR="005D7817">
              <w:rPr>
                <w:b w:val="0"/>
                <w:noProof/>
                <w:color w:val="auto"/>
                <w:sz w:val="22"/>
              </w:rPr>
              <w:tab/>
            </w:r>
            <w:r w:rsidR="005D7817" w:rsidRPr="00305E91">
              <w:rPr>
                <w:rStyle w:val="Hyperlink"/>
                <w:noProof/>
              </w:rPr>
              <w:t>Introduction</w:t>
            </w:r>
            <w:r w:rsidR="005D7817">
              <w:rPr>
                <w:noProof/>
                <w:webHidden/>
              </w:rPr>
              <w:tab/>
            </w:r>
            <w:r w:rsidR="005D7817">
              <w:rPr>
                <w:noProof/>
                <w:webHidden/>
              </w:rPr>
              <w:fldChar w:fldCharType="begin"/>
            </w:r>
            <w:r w:rsidR="005D7817">
              <w:rPr>
                <w:noProof/>
                <w:webHidden/>
              </w:rPr>
              <w:instrText xml:space="preserve"> PAGEREF _Toc100520596 \h </w:instrText>
            </w:r>
            <w:r w:rsidR="005D7817">
              <w:rPr>
                <w:noProof/>
                <w:webHidden/>
              </w:rPr>
            </w:r>
            <w:r w:rsidR="005D7817">
              <w:rPr>
                <w:noProof/>
                <w:webHidden/>
              </w:rPr>
              <w:fldChar w:fldCharType="separate"/>
            </w:r>
            <w:r w:rsidR="005D7817">
              <w:rPr>
                <w:noProof/>
                <w:webHidden/>
              </w:rPr>
              <w:t>2</w:t>
            </w:r>
            <w:r w:rsidR="005D7817">
              <w:rPr>
                <w:noProof/>
                <w:webHidden/>
              </w:rPr>
              <w:fldChar w:fldCharType="end"/>
            </w:r>
          </w:hyperlink>
        </w:p>
        <w:p w14:paraId="5EFBBB8E" w14:textId="275573FC" w:rsidR="005D7817" w:rsidRDefault="003078F4">
          <w:pPr>
            <w:pStyle w:val="TOC2"/>
            <w:tabs>
              <w:tab w:val="left" w:pos="1100"/>
              <w:tab w:val="right" w:leader="dot" w:pos="9926"/>
            </w:tabs>
            <w:rPr>
              <w:b w:val="0"/>
              <w:noProof/>
              <w:color w:val="auto"/>
              <w:sz w:val="22"/>
            </w:rPr>
          </w:pPr>
          <w:hyperlink w:anchor="_Toc100520597" w:history="1">
            <w:r w:rsidR="005D7817" w:rsidRPr="00305E91">
              <w:rPr>
                <w:rStyle w:val="Hyperlink"/>
                <w:noProof/>
              </w:rPr>
              <w:t>2.1.</w:t>
            </w:r>
            <w:r w:rsidR="005D7817">
              <w:rPr>
                <w:b w:val="0"/>
                <w:noProof/>
                <w:color w:val="auto"/>
                <w:sz w:val="22"/>
              </w:rPr>
              <w:tab/>
            </w:r>
            <w:r w:rsidR="005D7817" w:rsidRPr="00305E91">
              <w:rPr>
                <w:rStyle w:val="Hyperlink"/>
                <w:noProof/>
              </w:rPr>
              <w:t>Website introduction</w:t>
            </w:r>
            <w:r w:rsidR="005D7817">
              <w:rPr>
                <w:noProof/>
                <w:webHidden/>
              </w:rPr>
              <w:tab/>
            </w:r>
            <w:r w:rsidR="005D7817">
              <w:rPr>
                <w:noProof/>
                <w:webHidden/>
              </w:rPr>
              <w:fldChar w:fldCharType="begin"/>
            </w:r>
            <w:r w:rsidR="005D7817">
              <w:rPr>
                <w:noProof/>
                <w:webHidden/>
              </w:rPr>
              <w:instrText xml:space="preserve"> PAGEREF _Toc100520597 \h </w:instrText>
            </w:r>
            <w:r w:rsidR="005D7817">
              <w:rPr>
                <w:noProof/>
                <w:webHidden/>
              </w:rPr>
            </w:r>
            <w:r w:rsidR="005D7817">
              <w:rPr>
                <w:noProof/>
                <w:webHidden/>
              </w:rPr>
              <w:fldChar w:fldCharType="separate"/>
            </w:r>
            <w:r w:rsidR="005D7817">
              <w:rPr>
                <w:noProof/>
                <w:webHidden/>
              </w:rPr>
              <w:t>2</w:t>
            </w:r>
            <w:r w:rsidR="005D7817">
              <w:rPr>
                <w:noProof/>
                <w:webHidden/>
              </w:rPr>
              <w:fldChar w:fldCharType="end"/>
            </w:r>
          </w:hyperlink>
        </w:p>
        <w:p w14:paraId="7A5711D8" w14:textId="16C61457" w:rsidR="005D7817" w:rsidRDefault="003078F4">
          <w:pPr>
            <w:pStyle w:val="TOC2"/>
            <w:tabs>
              <w:tab w:val="left" w:pos="1100"/>
              <w:tab w:val="right" w:leader="dot" w:pos="9926"/>
            </w:tabs>
            <w:rPr>
              <w:b w:val="0"/>
              <w:noProof/>
              <w:color w:val="auto"/>
              <w:sz w:val="22"/>
            </w:rPr>
          </w:pPr>
          <w:hyperlink w:anchor="_Toc100520598" w:history="1">
            <w:r w:rsidR="005D7817" w:rsidRPr="00305E91">
              <w:rPr>
                <w:rStyle w:val="Hyperlink"/>
                <w:noProof/>
              </w:rPr>
              <w:t>2.2.</w:t>
            </w:r>
            <w:r w:rsidR="005D7817">
              <w:rPr>
                <w:b w:val="0"/>
                <w:noProof/>
                <w:color w:val="auto"/>
                <w:sz w:val="22"/>
              </w:rPr>
              <w:tab/>
            </w:r>
            <w:r w:rsidR="005D7817" w:rsidRPr="00305E91">
              <w:rPr>
                <w:rStyle w:val="Hyperlink"/>
                <w:noProof/>
              </w:rPr>
              <w:t>Report objective</w:t>
            </w:r>
            <w:r w:rsidR="005D7817">
              <w:rPr>
                <w:noProof/>
                <w:webHidden/>
              </w:rPr>
              <w:tab/>
            </w:r>
            <w:r w:rsidR="005D7817">
              <w:rPr>
                <w:noProof/>
                <w:webHidden/>
              </w:rPr>
              <w:fldChar w:fldCharType="begin"/>
            </w:r>
            <w:r w:rsidR="005D7817">
              <w:rPr>
                <w:noProof/>
                <w:webHidden/>
              </w:rPr>
              <w:instrText xml:space="preserve"> PAGEREF _Toc100520598 \h </w:instrText>
            </w:r>
            <w:r w:rsidR="005D7817">
              <w:rPr>
                <w:noProof/>
                <w:webHidden/>
              </w:rPr>
            </w:r>
            <w:r w:rsidR="005D7817">
              <w:rPr>
                <w:noProof/>
                <w:webHidden/>
              </w:rPr>
              <w:fldChar w:fldCharType="separate"/>
            </w:r>
            <w:r w:rsidR="005D7817">
              <w:rPr>
                <w:noProof/>
                <w:webHidden/>
              </w:rPr>
              <w:t>2</w:t>
            </w:r>
            <w:r w:rsidR="005D7817">
              <w:rPr>
                <w:noProof/>
                <w:webHidden/>
              </w:rPr>
              <w:fldChar w:fldCharType="end"/>
            </w:r>
          </w:hyperlink>
        </w:p>
        <w:p w14:paraId="795494CF" w14:textId="07F3D1B3" w:rsidR="005D7817" w:rsidRDefault="003078F4">
          <w:pPr>
            <w:pStyle w:val="TOC1"/>
            <w:tabs>
              <w:tab w:val="left" w:pos="440"/>
              <w:tab w:val="right" w:leader="dot" w:pos="9926"/>
            </w:tabs>
            <w:rPr>
              <w:b w:val="0"/>
              <w:noProof/>
              <w:color w:val="auto"/>
              <w:sz w:val="22"/>
            </w:rPr>
          </w:pPr>
          <w:hyperlink w:anchor="_Toc100520599" w:history="1">
            <w:r w:rsidR="005D7817" w:rsidRPr="00305E91">
              <w:rPr>
                <w:rStyle w:val="Hyperlink"/>
                <w:noProof/>
              </w:rPr>
              <w:t>3.</w:t>
            </w:r>
            <w:r w:rsidR="005D7817">
              <w:rPr>
                <w:b w:val="0"/>
                <w:noProof/>
                <w:color w:val="auto"/>
                <w:sz w:val="22"/>
              </w:rPr>
              <w:tab/>
            </w:r>
            <w:r w:rsidR="005D7817" w:rsidRPr="00305E91">
              <w:rPr>
                <w:rStyle w:val="Hyperlink"/>
                <w:noProof/>
              </w:rPr>
              <w:t>Website content</w:t>
            </w:r>
            <w:r w:rsidR="005D7817">
              <w:rPr>
                <w:noProof/>
                <w:webHidden/>
              </w:rPr>
              <w:tab/>
            </w:r>
            <w:r w:rsidR="005D7817">
              <w:rPr>
                <w:noProof/>
                <w:webHidden/>
              </w:rPr>
              <w:fldChar w:fldCharType="begin"/>
            </w:r>
            <w:r w:rsidR="005D7817">
              <w:rPr>
                <w:noProof/>
                <w:webHidden/>
              </w:rPr>
              <w:instrText xml:space="preserve"> PAGEREF _Toc100520599 \h </w:instrText>
            </w:r>
            <w:r w:rsidR="005D7817">
              <w:rPr>
                <w:noProof/>
                <w:webHidden/>
              </w:rPr>
            </w:r>
            <w:r w:rsidR="005D7817">
              <w:rPr>
                <w:noProof/>
                <w:webHidden/>
              </w:rPr>
              <w:fldChar w:fldCharType="separate"/>
            </w:r>
            <w:r w:rsidR="005D7817">
              <w:rPr>
                <w:noProof/>
                <w:webHidden/>
              </w:rPr>
              <w:t>2</w:t>
            </w:r>
            <w:r w:rsidR="005D7817">
              <w:rPr>
                <w:noProof/>
                <w:webHidden/>
              </w:rPr>
              <w:fldChar w:fldCharType="end"/>
            </w:r>
          </w:hyperlink>
        </w:p>
        <w:p w14:paraId="3CDDC774" w14:textId="5D1DF42D" w:rsidR="005D7817" w:rsidRDefault="003078F4">
          <w:pPr>
            <w:pStyle w:val="TOC2"/>
            <w:tabs>
              <w:tab w:val="left" w:pos="1100"/>
              <w:tab w:val="right" w:leader="dot" w:pos="9926"/>
            </w:tabs>
            <w:rPr>
              <w:b w:val="0"/>
              <w:noProof/>
              <w:color w:val="auto"/>
              <w:sz w:val="22"/>
            </w:rPr>
          </w:pPr>
          <w:hyperlink w:anchor="_Toc100520600" w:history="1">
            <w:r w:rsidR="005D7817" w:rsidRPr="00305E91">
              <w:rPr>
                <w:rStyle w:val="Hyperlink"/>
                <w:noProof/>
              </w:rPr>
              <w:t>3.1.</w:t>
            </w:r>
            <w:r w:rsidR="005D7817">
              <w:rPr>
                <w:b w:val="0"/>
                <w:noProof/>
                <w:color w:val="auto"/>
                <w:sz w:val="22"/>
              </w:rPr>
              <w:tab/>
            </w:r>
            <w:r w:rsidR="005D7817" w:rsidRPr="00305E91">
              <w:rPr>
                <w:rStyle w:val="Hyperlink"/>
                <w:noProof/>
              </w:rPr>
              <w:t>Index page</w:t>
            </w:r>
            <w:r w:rsidR="005D7817">
              <w:rPr>
                <w:noProof/>
                <w:webHidden/>
              </w:rPr>
              <w:tab/>
            </w:r>
            <w:r w:rsidR="005D7817">
              <w:rPr>
                <w:noProof/>
                <w:webHidden/>
              </w:rPr>
              <w:fldChar w:fldCharType="begin"/>
            </w:r>
            <w:r w:rsidR="005D7817">
              <w:rPr>
                <w:noProof/>
                <w:webHidden/>
              </w:rPr>
              <w:instrText xml:space="preserve"> PAGEREF _Toc100520600 \h </w:instrText>
            </w:r>
            <w:r w:rsidR="005D7817">
              <w:rPr>
                <w:noProof/>
                <w:webHidden/>
              </w:rPr>
            </w:r>
            <w:r w:rsidR="005D7817">
              <w:rPr>
                <w:noProof/>
                <w:webHidden/>
              </w:rPr>
              <w:fldChar w:fldCharType="separate"/>
            </w:r>
            <w:r w:rsidR="005D7817">
              <w:rPr>
                <w:noProof/>
                <w:webHidden/>
              </w:rPr>
              <w:t>3</w:t>
            </w:r>
            <w:r w:rsidR="005D7817">
              <w:rPr>
                <w:noProof/>
                <w:webHidden/>
              </w:rPr>
              <w:fldChar w:fldCharType="end"/>
            </w:r>
          </w:hyperlink>
        </w:p>
        <w:p w14:paraId="23398987" w14:textId="4E1A9941" w:rsidR="005D7817" w:rsidRDefault="003078F4">
          <w:pPr>
            <w:pStyle w:val="TOC2"/>
            <w:tabs>
              <w:tab w:val="left" w:pos="1100"/>
              <w:tab w:val="right" w:leader="dot" w:pos="9926"/>
            </w:tabs>
            <w:rPr>
              <w:b w:val="0"/>
              <w:noProof/>
              <w:color w:val="auto"/>
              <w:sz w:val="22"/>
            </w:rPr>
          </w:pPr>
          <w:hyperlink w:anchor="_Toc100520601" w:history="1">
            <w:r w:rsidR="005D7817" w:rsidRPr="00305E91">
              <w:rPr>
                <w:rStyle w:val="Hyperlink"/>
                <w:noProof/>
              </w:rPr>
              <w:t>3.2.</w:t>
            </w:r>
            <w:r w:rsidR="005D7817">
              <w:rPr>
                <w:b w:val="0"/>
                <w:noProof/>
                <w:color w:val="auto"/>
                <w:sz w:val="22"/>
              </w:rPr>
              <w:tab/>
            </w:r>
            <w:r w:rsidR="005D7817" w:rsidRPr="00305E91">
              <w:rPr>
                <w:rStyle w:val="Hyperlink"/>
                <w:noProof/>
              </w:rPr>
              <w:t>Topic page</w:t>
            </w:r>
            <w:r w:rsidR="005D7817">
              <w:rPr>
                <w:noProof/>
                <w:webHidden/>
              </w:rPr>
              <w:tab/>
            </w:r>
            <w:r w:rsidR="005D7817">
              <w:rPr>
                <w:noProof/>
                <w:webHidden/>
              </w:rPr>
              <w:fldChar w:fldCharType="begin"/>
            </w:r>
            <w:r w:rsidR="005D7817">
              <w:rPr>
                <w:noProof/>
                <w:webHidden/>
              </w:rPr>
              <w:instrText xml:space="preserve"> PAGEREF _Toc100520601 \h </w:instrText>
            </w:r>
            <w:r w:rsidR="005D7817">
              <w:rPr>
                <w:noProof/>
                <w:webHidden/>
              </w:rPr>
            </w:r>
            <w:r w:rsidR="005D7817">
              <w:rPr>
                <w:noProof/>
                <w:webHidden/>
              </w:rPr>
              <w:fldChar w:fldCharType="separate"/>
            </w:r>
            <w:r w:rsidR="005D7817">
              <w:rPr>
                <w:noProof/>
                <w:webHidden/>
              </w:rPr>
              <w:t>3</w:t>
            </w:r>
            <w:r w:rsidR="005D7817">
              <w:rPr>
                <w:noProof/>
                <w:webHidden/>
              </w:rPr>
              <w:fldChar w:fldCharType="end"/>
            </w:r>
          </w:hyperlink>
        </w:p>
        <w:p w14:paraId="715DD875" w14:textId="6769D85E" w:rsidR="005D7817" w:rsidRDefault="003078F4">
          <w:pPr>
            <w:pStyle w:val="TOC2"/>
            <w:tabs>
              <w:tab w:val="left" w:pos="1100"/>
              <w:tab w:val="right" w:leader="dot" w:pos="9926"/>
            </w:tabs>
            <w:rPr>
              <w:b w:val="0"/>
              <w:noProof/>
              <w:color w:val="auto"/>
              <w:sz w:val="22"/>
            </w:rPr>
          </w:pPr>
          <w:hyperlink w:anchor="_Toc100520602" w:history="1">
            <w:r w:rsidR="005D7817" w:rsidRPr="00305E91">
              <w:rPr>
                <w:rStyle w:val="Hyperlink"/>
                <w:noProof/>
              </w:rPr>
              <w:t>3.3.</w:t>
            </w:r>
            <w:r w:rsidR="005D7817">
              <w:rPr>
                <w:b w:val="0"/>
                <w:noProof/>
                <w:color w:val="auto"/>
                <w:sz w:val="22"/>
              </w:rPr>
              <w:tab/>
            </w:r>
            <w:r w:rsidR="005D7817" w:rsidRPr="00305E91">
              <w:rPr>
                <w:rStyle w:val="Hyperlink"/>
                <w:noProof/>
              </w:rPr>
              <w:t>Quiz page</w:t>
            </w:r>
            <w:r w:rsidR="005D7817">
              <w:rPr>
                <w:noProof/>
                <w:webHidden/>
              </w:rPr>
              <w:tab/>
            </w:r>
            <w:r w:rsidR="005D7817">
              <w:rPr>
                <w:noProof/>
                <w:webHidden/>
              </w:rPr>
              <w:fldChar w:fldCharType="begin"/>
            </w:r>
            <w:r w:rsidR="005D7817">
              <w:rPr>
                <w:noProof/>
                <w:webHidden/>
              </w:rPr>
              <w:instrText xml:space="preserve"> PAGEREF _Toc100520602 \h </w:instrText>
            </w:r>
            <w:r w:rsidR="005D7817">
              <w:rPr>
                <w:noProof/>
                <w:webHidden/>
              </w:rPr>
            </w:r>
            <w:r w:rsidR="005D7817">
              <w:rPr>
                <w:noProof/>
                <w:webHidden/>
              </w:rPr>
              <w:fldChar w:fldCharType="separate"/>
            </w:r>
            <w:r w:rsidR="005D7817">
              <w:rPr>
                <w:noProof/>
                <w:webHidden/>
              </w:rPr>
              <w:t>4</w:t>
            </w:r>
            <w:r w:rsidR="005D7817">
              <w:rPr>
                <w:noProof/>
                <w:webHidden/>
              </w:rPr>
              <w:fldChar w:fldCharType="end"/>
            </w:r>
          </w:hyperlink>
        </w:p>
        <w:p w14:paraId="3845E73B" w14:textId="3DFD8BA0" w:rsidR="005D7817" w:rsidRDefault="003078F4">
          <w:pPr>
            <w:pStyle w:val="TOC2"/>
            <w:tabs>
              <w:tab w:val="left" w:pos="1100"/>
              <w:tab w:val="right" w:leader="dot" w:pos="9926"/>
            </w:tabs>
            <w:rPr>
              <w:b w:val="0"/>
              <w:noProof/>
              <w:color w:val="auto"/>
              <w:sz w:val="22"/>
            </w:rPr>
          </w:pPr>
          <w:hyperlink w:anchor="_Toc100520603" w:history="1">
            <w:r w:rsidR="005D7817" w:rsidRPr="00305E91">
              <w:rPr>
                <w:rStyle w:val="Hyperlink"/>
                <w:noProof/>
              </w:rPr>
              <w:t>3.4.</w:t>
            </w:r>
            <w:r w:rsidR="005D7817">
              <w:rPr>
                <w:b w:val="0"/>
                <w:noProof/>
                <w:color w:val="auto"/>
                <w:sz w:val="22"/>
              </w:rPr>
              <w:tab/>
            </w:r>
            <w:r w:rsidR="005D7817" w:rsidRPr="00305E91">
              <w:rPr>
                <w:rStyle w:val="Hyperlink"/>
                <w:noProof/>
              </w:rPr>
              <w:t>Enhancement page</w:t>
            </w:r>
            <w:r w:rsidR="005D7817">
              <w:rPr>
                <w:noProof/>
                <w:webHidden/>
              </w:rPr>
              <w:tab/>
            </w:r>
            <w:r w:rsidR="005D7817">
              <w:rPr>
                <w:noProof/>
                <w:webHidden/>
              </w:rPr>
              <w:fldChar w:fldCharType="begin"/>
            </w:r>
            <w:r w:rsidR="005D7817">
              <w:rPr>
                <w:noProof/>
                <w:webHidden/>
              </w:rPr>
              <w:instrText xml:space="preserve"> PAGEREF _Toc100520603 \h </w:instrText>
            </w:r>
            <w:r w:rsidR="005D7817">
              <w:rPr>
                <w:noProof/>
                <w:webHidden/>
              </w:rPr>
            </w:r>
            <w:r w:rsidR="005D7817">
              <w:rPr>
                <w:noProof/>
                <w:webHidden/>
              </w:rPr>
              <w:fldChar w:fldCharType="separate"/>
            </w:r>
            <w:r w:rsidR="005D7817">
              <w:rPr>
                <w:noProof/>
                <w:webHidden/>
              </w:rPr>
              <w:t>4</w:t>
            </w:r>
            <w:r w:rsidR="005D7817">
              <w:rPr>
                <w:noProof/>
                <w:webHidden/>
              </w:rPr>
              <w:fldChar w:fldCharType="end"/>
            </w:r>
          </w:hyperlink>
        </w:p>
        <w:p w14:paraId="6CC49D78" w14:textId="633ECE7C" w:rsidR="005D7817" w:rsidRDefault="003078F4">
          <w:pPr>
            <w:pStyle w:val="TOC1"/>
            <w:tabs>
              <w:tab w:val="left" w:pos="440"/>
              <w:tab w:val="right" w:leader="dot" w:pos="9926"/>
            </w:tabs>
            <w:rPr>
              <w:b w:val="0"/>
              <w:noProof/>
              <w:color w:val="auto"/>
              <w:sz w:val="22"/>
            </w:rPr>
          </w:pPr>
          <w:hyperlink w:anchor="_Toc100520604" w:history="1">
            <w:r w:rsidR="005D7817" w:rsidRPr="00305E91">
              <w:rPr>
                <w:rStyle w:val="Hyperlink"/>
                <w:noProof/>
              </w:rPr>
              <w:t>4.</w:t>
            </w:r>
            <w:r w:rsidR="005D7817">
              <w:rPr>
                <w:b w:val="0"/>
                <w:noProof/>
                <w:color w:val="auto"/>
                <w:sz w:val="22"/>
              </w:rPr>
              <w:tab/>
            </w:r>
            <w:r w:rsidR="005D7817" w:rsidRPr="00305E91">
              <w:rPr>
                <w:rStyle w:val="Hyperlink"/>
                <w:noProof/>
              </w:rPr>
              <w:t>Website style</w:t>
            </w:r>
            <w:r w:rsidR="005D7817">
              <w:rPr>
                <w:noProof/>
                <w:webHidden/>
              </w:rPr>
              <w:tab/>
            </w:r>
            <w:r w:rsidR="005D7817">
              <w:rPr>
                <w:noProof/>
                <w:webHidden/>
              </w:rPr>
              <w:fldChar w:fldCharType="begin"/>
            </w:r>
            <w:r w:rsidR="005D7817">
              <w:rPr>
                <w:noProof/>
                <w:webHidden/>
              </w:rPr>
              <w:instrText xml:space="preserve"> PAGEREF _Toc100520604 \h </w:instrText>
            </w:r>
            <w:r w:rsidR="005D7817">
              <w:rPr>
                <w:noProof/>
                <w:webHidden/>
              </w:rPr>
            </w:r>
            <w:r w:rsidR="005D7817">
              <w:rPr>
                <w:noProof/>
                <w:webHidden/>
              </w:rPr>
              <w:fldChar w:fldCharType="separate"/>
            </w:r>
            <w:r w:rsidR="005D7817">
              <w:rPr>
                <w:noProof/>
                <w:webHidden/>
              </w:rPr>
              <w:t>4</w:t>
            </w:r>
            <w:r w:rsidR="005D7817">
              <w:rPr>
                <w:noProof/>
                <w:webHidden/>
              </w:rPr>
              <w:fldChar w:fldCharType="end"/>
            </w:r>
          </w:hyperlink>
        </w:p>
        <w:p w14:paraId="4DD9F908" w14:textId="3EB1475F" w:rsidR="005D7817" w:rsidRDefault="003078F4">
          <w:pPr>
            <w:pStyle w:val="TOC1"/>
            <w:tabs>
              <w:tab w:val="left" w:pos="440"/>
              <w:tab w:val="right" w:leader="dot" w:pos="9926"/>
            </w:tabs>
            <w:rPr>
              <w:b w:val="0"/>
              <w:noProof/>
              <w:color w:val="auto"/>
              <w:sz w:val="22"/>
            </w:rPr>
          </w:pPr>
          <w:hyperlink w:anchor="_Toc100520605" w:history="1">
            <w:r w:rsidR="005D7817" w:rsidRPr="00305E91">
              <w:rPr>
                <w:rStyle w:val="Hyperlink"/>
                <w:noProof/>
              </w:rPr>
              <w:t>5.</w:t>
            </w:r>
            <w:r w:rsidR="005D7817">
              <w:rPr>
                <w:b w:val="0"/>
                <w:noProof/>
                <w:color w:val="auto"/>
                <w:sz w:val="22"/>
              </w:rPr>
              <w:tab/>
            </w:r>
            <w:r w:rsidR="005D7817" w:rsidRPr="00305E91">
              <w:rPr>
                <w:rStyle w:val="Hyperlink"/>
                <w:noProof/>
              </w:rPr>
              <w:t>Key features</w:t>
            </w:r>
            <w:r w:rsidR="005D7817">
              <w:rPr>
                <w:noProof/>
                <w:webHidden/>
              </w:rPr>
              <w:tab/>
            </w:r>
            <w:r w:rsidR="005D7817">
              <w:rPr>
                <w:noProof/>
                <w:webHidden/>
              </w:rPr>
              <w:fldChar w:fldCharType="begin"/>
            </w:r>
            <w:r w:rsidR="005D7817">
              <w:rPr>
                <w:noProof/>
                <w:webHidden/>
              </w:rPr>
              <w:instrText xml:space="preserve"> PAGEREF _Toc100520605 \h </w:instrText>
            </w:r>
            <w:r w:rsidR="005D7817">
              <w:rPr>
                <w:noProof/>
                <w:webHidden/>
              </w:rPr>
            </w:r>
            <w:r w:rsidR="005D7817">
              <w:rPr>
                <w:noProof/>
                <w:webHidden/>
              </w:rPr>
              <w:fldChar w:fldCharType="separate"/>
            </w:r>
            <w:r w:rsidR="005D7817">
              <w:rPr>
                <w:noProof/>
                <w:webHidden/>
              </w:rPr>
              <w:t>6</w:t>
            </w:r>
            <w:r w:rsidR="005D7817">
              <w:rPr>
                <w:noProof/>
                <w:webHidden/>
              </w:rPr>
              <w:fldChar w:fldCharType="end"/>
            </w:r>
          </w:hyperlink>
        </w:p>
        <w:p w14:paraId="3E338C3C" w14:textId="642D72F5" w:rsidR="005D7817" w:rsidRDefault="003078F4">
          <w:pPr>
            <w:pStyle w:val="TOC1"/>
            <w:tabs>
              <w:tab w:val="left" w:pos="440"/>
              <w:tab w:val="right" w:leader="dot" w:pos="9926"/>
            </w:tabs>
            <w:rPr>
              <w:b w:val="0"/>
              <w:noProof/>
              <w:color w:val="auto"/>
              <w:sz w:val="22"/>
            </w:rPr>
          </w:pPr>
          <w:hyperlink w:anchor="_Toc100520606" w:history="1">
            <w:r w:rsidR="005D7817" w:rsidRPr="00305E91">
              <w:rPr>
                <w:rStyle w:val="Hyperlink"/>
                <w:noProof/>
              </w:rPr>
              <w:t>6.</w:t>
            </w:r>
            <w:r w:rsidR="005D7817">
              <w:rPr>
                <w:b w:val="0"/>
                <w:noProof/>
                <w:color w:val="auto"/>
                <w:sz w:val="22"/>
              </w:rPr>
              <w:tab/>
            </w:r>
            <w:r w:rsidR="005D7817" w:rsidRPr="00305E91">
              <w:rPr>
                <w:rStyle w:val="Hyperlink"/>
                <w:noProof/>
              </w:rPr>
              <w:t>Conclusion</w:t>
            </w:r>
            <w:r w:rsidR="005D7817">
              <w:rPr>
                <w:noProof/>
                <w:webHidden/>
              </w:rPr>
              <w:tab/>
            </w:r>
            <w:r w:rsidR="005D7817">
              <w:rPr>
                <w:noProof/>
                <w:webHidden/>
              </w:rPr>
              <w:fldChar w:fldCharType="begin"/>
            </w:r>
            <w:r w:rsidR="005D7817">
              <w:rPr>
                <w:noProof/>
                <w:webHidden/>
              </w:rPr>
              <w:instrText xml:space="preserve"> PAGEREF _Toc100520606 \h </w:instrText>
            </w:r>
            <w:r w:rsidR="005D7817">
              <w:rPr>
                <w:noProof/>
                <w:webHidden/>
              </w:rPr>
            </w:r>
            <w:r w:rsidR="005D7817">
              <w:rPr>
                <w:noProof/>
                <w:webHidden/>
              </w:rPr>
              <w:fldChar w:fldCharType="separate"/>
            </w:r>
            <w:r w:rsidR="005D7817">
              <w:rPr>
                <w:noProof/>
                <w:webHidden/>
              </w:rPr>
              <w:t>6</w:t>
            </w:r>
            <w:r w:rsidR="005D7817">
              <w:rPr>
                <w:noProof/>
                <w:webHidden/>
              </w:rPr>
              <w:fldChar w:fldCharType="end"/>
            </w:r>
          </w:hyperlink>
        </w:p>
        <w:p w14:paraId="17B5379C" w14:textId="3EA01BF6" w:rsidR="005D7817" w:rsidRDefault="005D7817">
          <w:r>
            <w:rPr>
              <w:bCs/>
              <w:noProof/>
            </w:rPr>
            <w:fldChar w:fldCharType="end"/>
          </w:r>
        </w:p>
      </w:sdtContent>
    </w:sdt>
    <w:p w14:paraId="42CCE149" w14:textId="38270B39" w:rsidR="00F406F5" w:rsidRDefault="002D3F44" w:rsidP="005D7817">
      <w:pPr>
        <w:pStyle w:val="Heading1"/>
        <w:numPr>
          <w:ilvl w:val="0"/>
          <w:numId w:val="4"/>
        </w:numPr>
      </w:pPr>
      <w:bookmarkStart w:id="1" w:name="_Toc100520500"/>
      <w:bookmarkStart w:id="2" w:name="_Toc100520596"/>
      <w:r>
        <w:t>Introduction</w:t>
      </w:r>
      <w:bookmarkEnd w:id="1"/>
      <w:bookmarkEnd w:id="2"/>
    </w:p>
    <w:p w14:paraId="56AC7DDF" w14:textId="4E56C3C7" w:rsidR="003239F3" w:rsidRDefault="002D3F44" w:rsidP="003239F3">
      <w:pPr>
        <w:pStyle w:val="Heading2"/>
        <w:numPr>
          <w:ilvl w:val="1"/>
          <w:numId w:val="4"/>
        </w:numPr>
      </w:pPr>
      <w:bookmarkStart w:id="3" w:name="_Toc100520501"/>
      <w:bookmarkStart w:id="4" w:name="_Toc100520597"/>
      <w:r>
        <w:t>Website introduction</w:t>
      </w:r>
      <w:bookmarkEnd w:id="3"/>
      <w:bookmarkEnd w:id="4"/>
    </w:p>
    <w:p w14:paraId="71A19496" w14:textId="5088DAA2" w:rsidR="000566BA" w:rsidRPr="000566BA" w:rsidRDefault="000566BA" w:rsidP="00F54844">
      <w:pPr>
        <w:pStyle w:val="Content"/>
        <w:jc w:val="both"/>
      </w:pPr>
      <w:r w:rsidRPr="000566BA">
        <w:t>Our personal website, Coffee Script, contains information about th</w:t>
      </w:r>
      <w:r w:rsidR="0041427B">
        <w:t xml:space="preserve">e programming </w:t>
      </w:r>
      <w:r w:rsidR="008112EC">
        <w:t>languag</w:t>
      </w:r>
      <w:r w:rsidR="008112EC" w:rsidRPr="000566BA">
        <w:t>e’s</w:t>
      </w:r>
      <w:r w:rsidRPr="000566BA">
        <w:t xml:space="preserve"> author, key features, and </w:t>
      </w:r>
      <w:r w:rsidR="008112EC">
        <w:t>some comparisons with the other popular programing language</w:t>
      </w:r>
      <w:r w:rsidRPr="000566BA">
        <w:t>. Additionally, there is a quiz</w:t>
      </w:r>
      <w:r>
        <w:t xml:space="preserve"> page</w:t>
      </w:r>
      <w:r w:rsidRPr="000566BA">
        <w:t xml:space="preserve"> for users to review their progress</w:t>
      </w:r>
      <w:r>
        <w:t>, to</w:t>
      </w:r>
      <w:r w:rsidR="00670818">
        <w:t xml:space="preserve"> help them understand </w:t>
      </w:r>
      <w:r w:rsidR="0061297E">
        <w:t>more about t</w:t>
      </w:r>
      <w:r w:rsidR="0041427B">
        <w:t xml:space="preserve">his very interesting programming language. </w:t>
      </w:r>
      <w:r w:rsidR="00F54844" w:rsidRPr="00F54844">
        <w:t>There is</w:t>
      </w:r>
      <w:r w:rsidR="00F54844">
        <w:t xml:space="preserve"> also</w:t>
      </w:r>
      <w:r w:rsidR="00F54844" w:rsidRPr="00F54844">
        <w:t xml:space="preserve"> an enhancements page that contains all the enhancements made to the project</w:t>
      </w:r>
      <w:r w:rsidR="00664929">
        <w:t>.</w:t>
      </w:r>
    </w:p>
    <w:p w14:paraId="5BD7EE40" w14:textId="5CE8B7A5" w:rsidR="005262E3" w:rsidRPr="005262E3" w:rsidRDefault="005262E3" w:rsidP="005262E3">
      <w:pPr>
        <w:pStyle w:val="Content"/>
      </w:pPr>
    </w:p>
    <w:p w14:paraId="589301A0" w14:textId="221DB37D" w:rsidR="002D3F44" w:rsidRDefault="002D3F44" w:rsidP="002D3F44">
      <w:pPr>
        <w:pStyle w:val="Heading2"/>
        <w:numPr>
          <w:ilvl w:val="1"/>
          <w:numId w:val="4"/>
        </w:numPr>
      </w:pPr>
      <w:r>
        <w:lastRenderedPageBreak/>
        <w:t xml:space="preserve"> </w:t>
      </w:r>
      <w:bookmarkStart w:id="5" w:name="_Toc100520502"/>
      <w:bookmarkStart w:id="6" w:name="_Toc100520598"/>
      <w:r>
        <w:t>Report objective</w:t>
      </w:r>
      <w:bookmarkEnd w:id="5"/>
      <w:bookmarkEnd w:id="6"/>
      <w:r>
        <w:t xml:space="preserve"> </w:t>
      </w:r>
    </w:p>
    <w:p w14:paraId="687B86E4" w14:textId="6C3A07F0" w:rsidR="0061297E" w:rsidRPr="0061297E" w:rsidRDefault="0061297E" w:rsidP="00F54844">
      <w:pPr>
        <w:pStyle w:val="Content"/>
        <w:jc w:val="both"/>
      </w:pPr>
      <w:r w:rsidRPr="0061297E">
        <w:t>This report provides an in-depth examination of the process of creating a static website, sp</w:t>
      </w:r>
      <w:r w:rsidR="00D80C9E">
        <w:t xml:space="preserve">ecifically </w:t>
      </w:r>
      <w:r w:rsidRPr="0061297E">
        <w:t>how HTML and CSS were implied.</w:t>
      </w:r>
      <w:r w:rsidR="003B1496">
        <w:t xml:space="preserve"> </w:t>
      </w:r>
      <w:r w:rsidR="003B1496" w:rsidRPr="003B1496">
        <w:t>Besides that, a list of technical issues encountered during the website's development will be provided.</w:t>
      </w:r>
    </w:p>
    <w:p w14:paraId="0B7969C6" w14:textId="40864BE2" w:rsidR="002D3F44" w:rsidRDefault="002D3F44" w:rsidP="002D3F44">
      <w:pPr>
        <w:pStyle w:val="Heading1"/>
        <w:numPr>
          <w:ilvl w:val="0"/>
          <w:numId w:val="4"/>
        </w:numPr>
      </w:pPr>
      <w:bookmarkStart w:id="7" w:name="_Toc100520503"/>
      <w:bookmarkStart w:id="8" w:name="_Toc100520599"/>
      <w:r>
        <w:t>Website content</w:t>
      </w:r>
      <w:bookmarkEnd w:id="7"/>
      <w:bookmarkEnd w:id="8"/>
    </w:p>
    <w:p w14:paraId="330A2AC7" w14:textId="3EBC5000" w:rsidR="00B67476" w:rsidRPr="002832E6" w:rsidRDefault="00B67476" w:rsidP="00B67476">
      <w:pPr>
        <w:pStyle w:val="Content"/>
        <w:rPr>
          <w:u w:val="single"/>
        </w:rPr>
      </w:pPr>
      <w:r w:rsidRPr="002832E6">
        <w:rPr>
          <w:u w:val="single"/>
        </w:rPr>
        <w:t xml:space="preserve">Site map of the website </w:t>
      </w:r>
    </w:p>
    <w:p w14:paraId="41E7A555" w14:textId="4253649D" w:rsidR="00B67476" w:rsidRDefault="00B67476" w:rsidP="00B67476">
      <w:pPr>
        <w:pStyle w:val="Content"/>
      </w:pPr>
      <w:r>
        <w:rPr>
          <w:noProof/>
        </w:rPr>
        <w:drawing>
          <wp:inline distT="0" distB="0" distL="0" distR="0" wp14:anchorId="1447AD16" wp14:editId="34F98A2D">
            <wp:extent cx="6461760" cy="3665220"/>
            <wp:effectExtent l="0" t="0" r="1524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2EFF579" w14:textId="2550692D" w:rsidR="002D3F44" w:rsidRDefault="002D3F44" w:rsidP="00620E88">
      <w:pPr>
        <w:pStyle w:val="Heading2"/>
        <w:numPr>
          <w:ilvl w:val="1"/>
          <w:numId w:val="4"/>
        </w:numPr>
        <w:jc w:val="both"/>
      </w:pPr>
      <w:bookmarkStart w:id="9" w:name="_Toc100520504"/>
      <w:bookmarkStart w:id="10" w:name="_Toc100520600"/>
      <w:r>
        <w:t>Index page</w:t>
      </w:r>
      <w:bookmarkEnd w:id="9"/>
      <w:bookmarkEnd w:id="10"/>
      <w:r>
        <w:t xml:space="preserve"> </w:t>
      </w:r>
    </w:p>
    <w:p w14:paraId="551F7378" w14:textId="7D830C4E" w:rsidR="0061297E" w:rsidRPr="0061297E" w:rsidRDefault="00F54844" w:rsidP="00AD6EB2">
      <w:pPr>
        <w:pStyle w:val="Content"/>
        <w:jc w:val="both"/>
      </w:pPr>
      <w:r>
        <w:t xml:space="preserve">This page is used to provide the users with some </w:t>
      </w:r>
      <w:r w:rsidR="002F271B" w:rsidRPr="002F271B">
        <w:t>fundamental</w:t>
      </w:r>
      <w:r>
        <w:t xml:space="preserve"> ideas and concepts </w:t>
      </w:r>
      <w:r w:rsidR="002F271B">
        <w:t xml:space="preserve">behind </w:t>
      </w:r>
      <w:r>
        <w:t xml:space="preserve">Coffee Script – one </w:t>
      </w:r>
      <w:r w:rsidR="002F271B">
        <w:t>of</w:t>
      </w:r>
      <w:r>
        <w:t xml:space="preserve"> the least popular programming language</w:t>
      </w:r>
      <w:r w:rsidR="002F271B">
        <w:t>s</w:t>
      </w:r>
      <w:r>
        <w:t>.</w:t>
      </w:r>
      <w:r w:rsidRPr="00F54844">
        <w:rPr>
          <w:rFonts w:ascii="Arial" w:eastAsia="Times New Roman" w:hAnsi="Arial" w:cs="Arial"/>
          <w:color w:val="000000"/>
        </w:rPr>
        <w:t xml:space="preserve"> </w:t>
      </w:r>
      <w:r w:rsidR="00620E88">
        <w:t>T</w:t>
      </w:r>
      <w:r w:rsidRPr="00F54844">
        <w:t xml:space="preserve">here is a navigation bar at the top of the page that allows </w:t>
      </w:r>
      <w:r w:rsidR="00620E88">
        <w:t>the users</w:t>
      </w:r>
      <w:r w:rsidRPr="00F54844">
        <w:t xml:space="preserve"> to </w:t>
      </w:r>
      <w:r w:rsidR="002F271B">
        <w:t>access</w:t>
      </w:r>
      <w:r w:rsidRPr="00F54844">
        <w:t xml:space="preserve"> other pages</w:t>
      </w:r>
      <w:r>
        <w:t xml:space="preserve"> such as the topic page.</w:t>
      </w:r>
      <w:r w:rsidR="00AD6EB2" w:rsidRPr="00AD6EB2">
        <w:t xml:space="preserve"> The index page's body is divided into numerous sections using the </w:t>
      </w:r>
      <w:r w:rsidR="00AD6EB2">
        <w:t>&lt;</w:t>
      </w:r>
      <w:r w:rsidR="00AD6EB2" w:rsidRPr="00AD6EB2">
        <w:t xml:space="preserve">section&gt; and </w:t>
      </w:r>
      <w:r w:rsidR="00AD6EB2">
        <w:t>&lt;</w:t>
      </w:r>
      <w:r w:rsidR="00AD6EB2" w:rsidRPr="00AD6EB2">
        <w:t>div&gt; tags.</w:t>
      </w:r>
      <w:r w:rsidR="002F271B">
        <w:t xml:space="preserve"> </w:t>
      </w:r>
      <w:r w:rsidR="00620E88">
        <w:t>Additionally, there is a figure</w:t>
      </w:r>
      <w:r w:rsidR="002F271B">
        <w:t xml:space="preserve"> element</w:t>
      </w:r>
      <w:r w:rsidR="00620E88">
        <w:t xml:space="preserve"> </w:t>
      </w:r>
      <w:r w:rsidR="002F271B">
        <w:t>containing</w:t>
      </w:r>
      <w:r w:rsidR="00620E88">
        <w:t xml:space="preserve"> an image of the creator of Coffee Script and its caption</w:t>
      </w:r>
      <w:r w:rsidR="002F271B">
        <w:t xml:space="preserve">. A footer with the names that link to the email of the team members appears at the end of the introduction page. </w:t>
      </w:r>
      <w:r w:rsidR="00AD6EB2" w:rsidRPr="00AD6EB2">
        <w:t>The footer and navigation bar are also present on the website's other pages.</w:t>
      </w:r>
    </w:p>
    <w:p w14:paraId="5BEB9402" w14:textId="277C08CB" w:rsidR="002D3F44" w:rsidRDefault="002D3F44" w:rsidP="002D3F44">
      <w:pPr>
        <w:pStyle w:val="Heading2"/>
        <w:numPr>
          <w:ilvl w:val="1"/>
          <w:numId w:val="4"/>
        </w:numPr>
      </w:pPr>
      <w:bookmarkStart w:id="11" w:name="_Toc100520505"/>
      <w:bookmarkStart w:id="12" w:name="_Toc100520601"/>
      <w:r>
        <w:lastRenderedPageBreak/>
        <w:t>Topic page</w:t>
      </w:r>
      <w:bookmarkEnd w:id="11"/>
      <w:bookmarkEnd w:id="12"/>
      <w:r>
        <w:t xml:space="preserve"> </w:t>
      </w:r>
    </w:p>
    <w:p w14:paraId="4D880295" w14:textId="7C954A77" w:rsidR="00B27DCC" w:rsidRDefault="00BF1946" w:rsidP="00C37557">
      <w:pPr>
        <w:pStyle w:val="Content"/>
        <w:jc w:val="both"/>
      </w:pPr>
      <w:r w:rsidRPr="00BF1946">
        <w:t>This page contains some of the most critical information about</w:t>
      </w:r>
      <w:r>
        <w:t xml:space="preserve"> Coffee Script</w:t>
      </w:r>
      <w:r w:rsidRPr="00BF1946">
        <w:t>, including its creator, its growth</w:t>
      </w:r>
      <w:r>
        <w:t xml:space="preserve"> and </w:t>
      </w:r>
      <w:r w:rsidRPr="00BF1946">
        <w:t>de</w:t>
      </w:r>
      <w:r>
        <w:t>cline</w:t>
      </w:r>
      <w:r w:rsidR="00196E54">
        <w:t>,</w:t>
      </w:r>
      <w:r>
        <w:t>..</w:t>
      </w:r>
      <w:r w:rsidRPr="00BF1946">
        <w:t>.</w:t>
      </w:r>
      <w:r w:rsidR="00C37557" w:rsidRPr="00C37557">
        <w:t xml:space="preserve"> The body of the topic page contains numerous sections and divisions, as well as an aside element containing the Coffee Script logo</w:t>
      </w:r>
      <w:r w:rsidR="00B27DCC">
        <w:t xml:space="preserve">. Additionally, a table that compares  different programming languages appear in one division of the topic page. Ordered and unordered lists are also being used for the content and the reference of the web page. </w:t>
      </w:r>
    </w:p>
    <w:p w14:paraId="71D08552" w14:textId="20227113" w:rsidR="002D3F44" w:rsidRDefault="002D3F44" w:rsidP="00B27DCC">
      <w:pPr>
        <w:pStyle w:val="Heading2"/>
        <w:numPr>
          <w:ilvl w:val="1"/>
          <w:numId w:val="4"/>
        </w:numPr>
      </w:pPr>
      <w:bookmarkStart w:id="13" w:name="_Toc100520506"/>
      <w:bookmarkStart w:id="14" w:name="_Toc100520602"/>
      <w:r>
        <w:t>Quiz page</w:t>
      </w:r>
      <w:bookmarkEnd w:id="13"/>
      <w:bookmarkEnd w:id="14"/>
      <w:r>
        <w:t xml:space="preserve"> </w:t>
      </w:r>
    </w:p>
    <w:p w14:paraId="47355597" w14:textId="1A687F28" w:rsidR="00C37557" w:rsidRDefault="00CA4ABE" w:rsidP="00CA4ABE">
      <w:pPr>
        <w:pStyle w:val="Content"/>
        <w:jc w:val="both"/>
      </w:pPr>
      <w:r w:rsidRPr="00CA4ABE">
        <w:t>This page contains a list of questions related to the topic page.</w:t>
      </w:r>
      <w:r w:rsidR="00A27BF3">
        <w:t xml:space="preserve"> </w:t>
      </w:r>
      <w:r w:rsidR="00C67BB9">
        <w:t>The</w:t>
      </w:r>
      <w:r w:rsidR="00A27BF3">
        <w:t xml:space="preserve"> quiz is a form containing </w:t>
      </w:r>
      <w:r w:rsidR="00371A42" w:rsidRPr="00371A42">
        <w:t xml:space="preserve">five </w:t>
      </w:r>
      <w:r w:rsidR="00371A42">
        <w:t>&lt;</w:t>
      </w:r>
      <w:r w:rsidR="00371A42" w:rsidRPr="00371A42">
        <w:t>fieldset</w:t>
      </w:r>
      <w:r w:rsidR="00371A42">
        <w:t>&gt;</w:t>
      </w:r>
      <w:r w:rsidR="00371A42" w:rsidRPr="00371A42">
        <w:t xml:space="preserve"> tags, each of which corresponds to a different question</w:t>
      </w:r>
      <w:r w:rsidR="00371A42">
        <w:t xml:space="preserve">. </w:t>
      </w:r>
      <w:r w:rsidR="00371A42" w:rsidRPr="00371A42">
        <w:t>At the bottom of the page, there is a button for submitting the form's responses</w:t>
      </w:r>
      <w:r w:rsidR="00371A42">
        <w:t>.</w:t>
      </w:r>
    </w:p>
    <w:p w14:paraId="1C424789" w14:textId="6D1B03B5" w:rsidR="00371A42" w:rsidRPr="00C37557" w:rsidRDefault="00371A42" w:rsidP="00CA4ABE">
      <w:pPr>
        <w:pStyle w:val="Content"/>
        <w:jc w:val="both"/>
      </w:pPr>
    </w:p>
    <w:p w14:paraId="32EABC0C" w14:textId="163C8062" w:rsidR="00371A42" w:rsidRDefault="002D3F44" w:rsidP="00371A42">
      <w:pPr>
        <w:pStyle w:val="Heading2"/>
        <w:numPr>
          <w:ilvl w:val="1"/>
          <w:numId w:val="4"/>
        </w:numPr>
      </w:pPr>
      <w:bookmarkStart w:id="15" w:name="_Toc100520507"/>
      <w:bookmarkStart w:id="16" w:name="_Toc100520603"/>
      <w:r>
        <w:t>Enhancement page</w:t>
      </w:r>
      <w:bookmarkEnd w:id="15"/>
      <w:bookmarkEnd w:id="16"/>
      <w:r>
        <w:t xml:space="preserve"> </w:t>
      </w:r>
    </w:p>
    <w:p w14:paraId="2A15F37D" w14:textId="493765FB" w:rsidR="00371A42" w:rsidRPr="00371A42" w:rsidRDefault="00312908" w:rsidP="00371A42">
      <w:pPr>
        <w:pStyle w:val="Content"/>
      </w:pPr>
      <w:r>
        <w:t>This page is a list comprising all the enhancements made to this website</w:t>
      </w:r>
      <w:r w:rsidR="00425D2D">
        <w:t>. They are in one &lt;section&gt; tag.</w:t>
      </w:r>
    </w:p>
    <w:p w14:paraId="45388D45" w14:textId="77777777" w:rsidR="00371A42" w:rsidRPr="00371A42" w:rsidRDefault="00371A42" w:rsidP="00371A42"/>
    <w:p w14:paraId="5DD6903E" w14:textId="372BFD8E" w:rsidR="002D3F44" w:rsidRDefault="002D3F44" w:rsidP="002D3F44">
      <w:pPr>
        <w:pStyle w:val="Heading1"/>
        <w:numPr>
          <w:ilvl w:val="0"/>
          <w:numId w:val="4"/>
        </w:numPr>
      </w:pPr>
      <w:bookmarkStart w:id="17" w:name="_Toc100520508"/>
      <w:bookmarkStart w:id="18" w:name="_Toc100520604"/>
      <w:r>
        <w:t>Website style</w:t>
      </w:r>
      <w:bookmarkEnd w:id="17"/>
      <w:bookmarkEnd w:id="18"/>
    </w:p>
    <w:p w14:paraId="52A5ED4B" w14:textId="2169F21C" w:rsidR="005A4ABC" w:rsidRDefault="00E92AFB" w:rsidP="002832E6">
      <w:pPr>
        <w:pStyle w:val="Content"/>
      </w:pPr>
      <w:r>
        <w:rPr>
          <w:noProof/>
        </w:rPr>
        <w:drawing>
          <wp:inline distT="0" distB="0" distL="0" distR="0" wp14:anchorId="35EFE616" wp14:editId="57CFB1C6">
            <wp:extent cx="6309360" cy="2812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2812415"/>
                    </a:xfrm>
                    <a:prstGeom prst="rect">
                      <a:avLst/>
                    </a:prstGeom>
                    <a:noFill/>
                    <a:ln>
                      <a:noFill/>
                    </a:ln>
                  </pic:spPr>
                </pic:pic>
              </a:graphicData>
            </a:graphic>
          </wp:inline>
        </w:drawing>
      </w:r>
    </w:p>
    <w:p w14:paraId="7879DFC1" w14:textId="612D4552" w:rsidR="00E92AFB" w:rsidRDefault="00E92AFB" w:rsidP="00A3268E">
      <w:pPr>
        <w:pStyle w:val="Content"/>
        <w:jc w:val="both"/>
      </w:pPr>
      <w:r>
        <w:lastRenderedPageBreak/>
        <w:t>The</w:t>
      </w:r>
      <w:r w:rsidR="009F5436">
        <w:t xml:space="preserve"> main theme color of the website’s index page is white and brown, and this</w:t>
      </w:r>
      <w:r w:rsidR="009F2E4C">
        <w:t xml:space="preserve"> is</w:t>
      </w:r>
      <w:r w:rsidR="009F5436">
        <w:t xml:space="preserve"> also applied to the other pages such as the topic page, the quiz page, and the enhancement page. </w:t>
      </w:r>
      <w:r w:rsidR="007A4DA0">
        <w:t>All the headings, paragraph</w:t>
      </w:r>
      <w:r w:rsidR="00D31A2B">
        <w:t>s</w:t>
      </w:r>
      <w:r w:rsidR="009F2E4C">
        <w:t>,</w:t>
      </w:r>
      <w:r w:rsidR="007A4DA0">
        <w:t xml:space="preserve"> and sections of the webpage </w:t>
      </w:r>
      <w:r w:rsidR="009F2E4C">
        <w:t xml:space="preserve">are </w:t>
      </w:r>
      <w:r w:rsidR="007A4DA0">
        <w:t>centered to make it easier for the users to read.</w:t>
      </w:r>
    </w:p>
    <w:p w14:paraId="289EAC13" w14:textId="3218A116" w:rsidR="002832E6" w:rsidRDefault="0045218C" w:rsidP="002832E6">
      <w:pPr>
        <w:pStyle w:val="Content"/>
      </w:pPr>
      <w:r>
        <w:rPr>
          <w:noProof/>
        </w:rPr>
        <w:drawing>
          <wp:inline distT="0" distB="0" distL="0" distR="0" wp14:anchorId="719F100C" wp14:editId="55111284">
            <wp:extent cx="4693920" cy="525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920" cy="525780"/>
                    </a:xfrm>
                    <a:prstGeom prst="rect">
                      <a:avLst/>
                    </a:prstGeom>
                    <a:noFill/>
                    <a:ln>
                      <a:noFill/>
                    </a:ln>
                  </pic:spPr>
                </pic:pic>
              </a:graphicData>
            </a:graphic>
          </wp:inline>
        </w:drawing>
      </w:r>
    </w:p>
    <w:p w14:paraId="7941112E" w14:textId="184ACCAF" w:rsidR="00865775" w:rsidRPr="00C03E16" w:rsidRDefault="009F5436" w:rsidP="00A3268E">
      <w:pPr>
        <w:pStyle w:val="Content"/>
        <w:jc w:val="both"/>
      </w:pPr>
      <w:r>
        <w:t>The navigation bar appears on every page of the we</w:t>
      </w:r>
      <w:r w:rsidR="00332933">
        <w:t xml:space="preserve">bsite. </w:t>
      </w:r>
      <w:r w:rsidR="003F4303">
        <w:t>It allows users to have access to the other web pages. When the mouse cursor is moved to one of the navigation links, the text color becomes white. Additionally,</w:t>
      </w:r>
      <w:r w:rsidR="003F4303" w:rsidRPr="00B82339">
        <w:rPr>
          <w:rFonts w:ascii="Arial" w:eastAsia="Times New Roman" w:hAnsi="Arial" w:cs="Arial"/>
          <w:color w:val="000000"/>
        </w:rPr>
        <w:t xml:space="preserve"> </w:t>
      </w:r>
      <w:r w:rsidR="003F4303" w:rsidRPr="003F4303">
        <w:rPr>
          <w:rStyle w:val="ContentChar"/>
        </w:rPr>
        <w:t xml:space="preserve">when the navigation bar is on </w:t>
      </w:r>
      <w:r w:rsidR="003F4303">
        <w:rPr>
          <w:rStyle w:val="ContentChar"/>
        </w:rPr>
        <w:t xml:space="preserve">a </w:t>
      </w:r>
      <w:r w:rsidR="003F4303" w:rsidRPr="003F4303">
        <w:rPr>
          <w:rStyle w:val="ContentChar"/>
        </w:rPr>
        <w:t xml:space="preserve">page, </w:t>
      </w:r>
      <w:r w:rsidR="003F4303">
        <w:rPr>
          <w:rStyle w:val="ContentChar"/>
        </w:rPr>
        <w:t>for instance</w:t>
      </w:r>
      <w:r w:rsidR="0013621D">
        <w:rPr>
          <w:rStyle w:val="ContentChar"/>
        </w:rPr>
        <w:t>,</w:t>
      </w:r>
      <w:r w:rsidR="003F4303">
        <w:rPr>
          <w:rStyle w:val="ContentChar"/>
        </w:rPr>
        <w:t xml:space="preserve"> the home page, </w:t>
      </w:r>
      <w:r w:rsidR="003F4303" w:rsidRPr="003F4303">
        <w:rPr>
          <w:rStyle w:val="ContentChar"/>
        </w:rPr>
        <w:t>the element corresponding to t</w:t>
      </w:r>
      <w:r w:rsidR="003F4303">
        <w:rPr>
          <w:rStyle w:val="ContentChar"/>
        </w:rPr>
        <w:t>he home page will have a brown box as a border and the text also become white</w:t>
      </w:r>
      <w:r w:rsidR="003F4303" w:rsidRPr="003F4303">
        <w:rPr>
          <w:rStyle w:val="ContentChar"/>
        </w:rPr>
        <w:t>. </w:t>
      </w:r>
      <w:r w:rsidR="00C03E16" w:rsidRPr="00C03E16">
        <w:t>Also, text</w:t>
      </w:r>
      <w:r w:rsidR="0013621D">
        <w:t>-</w:t>
      </w:r>
      <w:r w:rsidR="00C03E16" w:rsidRPr="00C03E16">
        <w:t>decoration has been set to none so after visit</w:t>
      </w:r>
      <w:r w:rsidR="0013621D">
        <w:t>ing,</w:t>
      </w:r>
      <w:r w:rsidR="00C03E16" w:rsidRPr="00C03E16">
        <w:t xml:space="preserve"> it will look much cleaner</w:t>
      </w:r>
    </w:p>
    <w:p w14:paraId="491C9DA1" w14:textId="0F8F03AE" w:rsidR="003C0E58" w:rsidRDefault="00725D5F" w:rsidP="002832E6">
      <w:pPr>
        <w:pStyle w:val="Content"/>
      </w:pPr>
      <w:r>
        <w:rPr>
          <w:noProof/>
        </w:rPr>
        <w:drawing>
          <wp:inline distT="0" distB="0" distL="0" distR="0" wp14:anchorId="6EF12B72" wp14:editId="25F3A85F">
            <wp:extent cx="6301740" cy="1089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1740" cy="1089660"/>
                    </a:xfrm>
                    <a:prstGeom prst="rect">
                      <a:avLst/>
                    </a:prstGeom>
                    <a:noFill/>
                    <a:ln>
                      <a:noFill/>
                    </a:ln>
                  </pic:spPr>
                </pic:pic>
              </a:graphicData>
            </a:graphic>
          </wp:inline>
        </w:drawing>
      </w:r>
    </w:p>
    <w:p w14:paraId="245BB012" w14:textId="02623773" w:rsidR="00865775" w:rsidRPr="00051582" w:rsidRDefault="00051582" w:rsidP="00A3268E">
      <w:pPr>
        <w:pStyle w:val="Content"/>
        <w:jc w:val="both"/>
      </w:pPr>
      <w:r w:rsidRPr="00051582">
        <w:t>Additionally, the footer is an element that appears on each page of the website. It includes links to each team member's student email address. When the mouse is moved onto one of the names, the text changes color from grey to white.</w:t>
      </w:r>
    </w:p>
    <w:p w14:paraId="35BBF26B" w14:textId="58826A0B" w:rsidR="002832E6" w:rsidRDefault="00865775" w:rsidP="002832E6">
      <w:pPr>
        <w:pStyle w:val="Content"/>
      </w:pPr>
      <w:r>
        <w:rPr>
          <w:noProof/>
        </w:rPr>
        <w:drawing>
          <wp:inline distT="0" distB="0" distL="0" distR="0" wp14:anchorId="4AF46AC4" wp14:editId="442388EE">
            <wp:extent cx="6309360" cy="243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2430780"/>
                    </a:xfrm>
                    <a:prstGeom prst="rect">
                      <a:avLst/>
                    </a:prstGeom>
                    <a:noFill/>
                    <a:ln>
                      <a:noFill/>
                    </a:ln>
                  </pic:spPr>
                </pic:pic>
              </a:graphicData>
            </a:graphic>
          </wp:inline>
        </w:drawing>
      </w:r>
    </w:p>
    <w:p w14:paraId="0645F73A" w14:textId="77777777" w:rsidR="005D7817" w:rsidRDefault="002F1B96" w:rsidP="005D7817">
      <w:pPr>
        <w:pStyle w:val="Content"/>
        <w:jc w:val="both"/>
      </w:pPr>
      <w:r w:rsidRPr="002F1B96">
        <w:t xml:space="preserve">The table on the topic page is also colored to match the Coffee Script website's theme. The color of the table heading has been changed to brown, while the background color </w:t>
      </w:r>
    </w:p>
    <w:p w14:paraId="7899469E" w14:textId="7CA94EEE" w:rsidR="00A3268E" w:rsidRDefault="002F1B96" w:rsidP="005D7817">
      <w:pPr>
        <w:pStyle w:val="Content"/>
        <w:jc w:val="both"/>
      </w:pPr>
      <w:r w:rsidRPr="002F1B96">
        <w:lastRenderedPageBreak/>
        <w:t>of the table data has been changed to white. Additionally, all text in the table is</w:t>
      </w:r>
      <w:r w:rsidR="005D7817">
        <w:t xml:space="preserve"> </w:t>
      </w:r>
      <w:r w:rsidRPr="002F1B96">
        <w:t>cent</w:t>
      </w:r>
      <w:r>
        <w:t>ered.</w:t>
      </w:r>
      <w:r w:rsidR="00A3268E">
        <w:rPr>
          <w:noProof/>
        </w:rPr>
        <w:drawing>
          <wp:inline distT="0" distB="0" distL="0" distR="0" wp14:anchorId="6D794466" wp14:editId="1BCB720D">
            <wp:extent cx="6301740" cy="4312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1740" cy="4312920"/>
                    </a:xfrm>
                    <a:prstGeom prst="rect">
                      <a:avLst/>
                    </a:prstGeom>
                    <a:noFill/>
                    <a:ln>
                      <a:noFill/>
                    </a:ln>
                  </pic:spPr>
                </pic:pic>
              </a:graphicData>
            </a:graphic>
          </wp:inline>
        </w:drawing>
      </w:r>
    </w:p>
    <w:p w14:paraId="0ED58523" w14:textId="13535903" w:rsidR="002F1B96" w:rsidRDefault="005D7817" w:rsidP="005D7817">
      <w:pPr>
        <w:pStyle w:val="Content"/>
        <w:jc w:val="both"/>
      </w:pPr>
      <w:r w:rsidRPr="005D7817">
        <w:t>All ordered and unordered lists on the website are horizontal with a brown background color. The text's color has been changed to white to match the background.</w:t>
      </w:r>
      <w:r w:rsidR="00C03E16">
        <w:t xml:space="preserve"> </w:t>
      </w:r>
    </w:p>
    <w:p w14:paraId="5262B478" w14:textId="5C27CB22" w:rsidR="002D3F44" w:rsidRDefault="002D3F44" w:rsidP="002D3F44">
      <w:pPr>
        <w:pStyle w:val="Heading1"/>
        <w:numPr>
          <w:ilvl w:val="0"/>
          <w:numId w:val="4"/>
        </w:numPr>
      </w:pPr>
      <w:bookmarkStart w:id="19" w:name="_Toc100520509"/>
      <w:bookmarkStart w:id="20" w:name="_Toc100520605"/>
      <w:r>
        <w:t>Key feature</w:t>
      </w:r>
      <w:r w:rsidR="002832E6">
        <w:t>s</w:t>
      </w:r>
      <w:bookmarkEnd w:id="19"/>
      <w:bookmarkEnd w:id="20"/>
    </w:p>
    <w:p w14:paraId="7DA8B3F6" w14:textId="69E1463D" w:rsidR="00C03E16" w:rsidRDefault="0094078D" w:rsidP="00C03E16">
      <w:pPr>
        <w:pStyle w:val="Content"/>
      </w:pPr>
      <w:r>
        <w:rPr>
          <w:noProof/>
        </w:rPr>
        <w:drawing>
          <wp:inline distT="0" distB="0" distL="0" distR="0" wp14:anchorId="38F11A4D" wp14:editId="5B0FA0A3">
            <wp:extent cx="6309360" cy="164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1645920"/>
                    </a:xfrm>
                    <a:prstGeom prst="rect">
                      <a:avLst/>
                    </a:prstGeom>
                    <a:noFill/>
                    <a:ln>
                      <a:noFill/>
                    </a:ln>
                  </pic:spPr>
                </pic:pic>
              </a:graphicData>
            </a:graphic>
          </wp:inline>
        </w:drawing>
      </w:r>
    </w:p>
    <w:p w14:paraId="5CCF36CC" w14:textId="3B33C602" w:rsidR="0014693A" w:rsidRDefault="0014693A" w:rsidP="00C03E16">
      <w:pPr>
        <w:pStyle w:val="Content"/>
      </w:pPr>
      <w:r>
        <w:t>All the list elements appear in a rectangular box.</w:t>
      </w:r>
    </w:p>
    <w:p w14:paraId="4C401996" w14:textId="4C239891" w:rsidR="0014693A" w:rsidRDefault="0014693A" w:rsidP="00C03E16">
      <w:pPr>
        <w:pStyle w:val="Content"/>
      </w:pPr>
      <w:r>
        <w:rPr>
          <w:noProof/>
        </w:rPr>
        <w:drawing>
          <wp:inline distT="0" distB="0" distL="0" distR="0" wp14:anchorId="7BE4A83D" wp14:editId="42E46DC7">
            <wp:extent cx="2811780" cy="4191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1780" cy="419100"/>
                    </a:xfrm>
                    <a:prstGeom prst="rect">
                      <a:avLst/>
                    </a:prstGeom>
                    <a:noFill/>
                    <a:ln>
                      <a:noFill/>
                    </a:ln>
                  </pic:spPr>
                </pic:pic>
              </a:graphicData>
            </a:graphic>
          </wp:inline>
        </w:drawing>
      </w:r>
    </w:p>
    <w:p w14:paraId="0CA0CA7F" w14:textId="58EFE1B2" w:rsidR="0014693A" w:rsidRPr="0014693A" w:rsidRDefault="0014693A" w:rsidP="00544902">
      <w:pPr>
        <w:pStyle w:val="Content"/>
        <w:jc w:val="both"/>
      </w:pPr>
      <w:r>
        <w:lastRenderedPageBreak/>
        <w:t>T</w:t>
      </w:r>
      <w:r w:rsidRPr="0014693A">
        <w:t>he</w:t>
      </w:r>
      <w:r>
        <w:t xml:space="preserve"> Coffee Script</w:t>
      </w:r>
      <w:r w:rsidRPr="0014693A">
        <w:t xml:space="preserve"> website has been added an icon</w:t>
      </w:r>
      <w:r w:rsidR="00544902">
        <w:t xml:space="preserve"> to help the users easily identify the website.</w:t>
      </w:r>
    </w:p>
    <w:p w14:paraId="7B7955FF" w14:textId="77777777" w:rsidR="005D7817" w:rsidRDefault="005D7817" w:rsidP="005D7817">
      <w:pPr>
        <w:pStyle w:val="Content"/>
      </w:pPr>
    </w:p>
    <w:p w14:paraId="1C401E05" w14:textId="2AE7E190" w:rsidR="002D3F44" w:rsidRDefault="002D3F44" w:rsidP="002D3F44">
      <w:pPr>
        <w:pStyle w:val="Heading1"/>
        <w:numPr>
          <w:ilvl w:val="0"/>
          <w:numId w:val="4"/>
        </w:numPr>
      </w:pPr>
      <w:bookmarkStart w:id="21" w:name="_Toc100520510"/>
      <w:bookmarkStart w:id="22" w:name="_Toc100520606"/>
      <w:r>
        <w:t>Conclusion</w:t>
      </w:r>
      <w:bookmarkEnd w:id="21"/>
      <w:bookmarkEnd w:id="22"/>
      <w:r>
        <w:t xml:space="preserve"> </w:t>
      </w:r>
    </w:p>
    <w:p w14:paraId="1CC50DA2" w14:textId="302A86AF" w:rsidR="00664929" w:rsidRDefault="00664929" w:rsidP="00664929">
      <w:pPr>
        <w:pStyle w:val="Content"/>
      </w:pPr>
      <w:r w:rsidRPr="00664929">
        <w:t xml:space="preserve">In general, this report </w:t>
      </w:r>
      <w:r w:rsidR="003271D2">
        <w:t xml:space="preserve">has </w:t>
      </w:r>
      <w:r w:rsidRPr="00664929">
        <w:t xml:space="preserve">discussed </w:t>
      </w:r>
      <w:r w:rsidR="003271D2">
        <w:t>the HTML and CSS utilized for the Coffee Script web page and how they have been applied to create a static website.</w:t>
      </w:r>
      <w:r w:rsidR="003B1496">
        <w:t xml:space="preserve"> However, t</w:t>
      </w:r>
      <w:r w:rsidR="00425D2D">
        <w:t xml:space="preserve">he website still has some issues. For instance, the font size of the content may be difficult to read for some users. Furthermore, some parts of the website such as the headings and the CSS for the navigation bar are not consistent </w:t>
      </w:r>
      <w:r w:rsidR="0013621D">
        <w:t>with</w:t>
      </w:r>
      <w:r w:rsidR="00425D2D">
        <w:t xml:space="preserve"> all the web pages. Last but not least, </w:t>
      </w:r>
      <w:r w:rsidR="003748A3">
        <w:t>the Coffee Script website lacks innovative features such as rotating objects or animated transition</w:t>
      </w:r>
      <w:r w:rsidR="0013621D">
        <w:t>s</w:t>
      </w:r>
      <w:r w:rsidR="003748A3">
        <w:t xml:space="preserve"> from one page to the others.</w:t>
      </w:r>
    </w:p>
    <w:p w14:paraId="26E59046" w14:textId="77777777" w:rsidR="00D14224" w:rsidRDefault="00D14224" w:rsidP="00D14224">
      <w:pPr>
        <w:pStyle w:val="Content"/>
      </w:pPr>
    </w:p>
    <w:p w14:paraId="27734B4F" w14:textId="77777777" w:rsidR="00CB7786" w:rsidRPr="002D3F44" w:rsidRDefault="00CB7786" w:rsidP="00CB7786">
      <w:pPr>
        <w:pStyle w:val="Content"/>
      </w:pPr>
    </w:p>
    <w:sectPr w:rsidR="00CB7786" w:rsidRPr="002D3F44"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DF262" w14:textId="77777777" w:rsidR="003078F4" w:rsidRDefault="003078F4">
      <w:r>
        <w:separator/>
      </w:r>
    </w:p>
    <w:p w14:paraId="0D687C36" w14:textId="77777777" w:rsidR="003078F4" w:rsidRDefault="003078F4"/>
  </w:endnote>
  <w:endnote w:type="continuationSeparator" w:id="0">
    <w:p w14:paraId="368F02CE" w14:textId="77777777" w:rsidR="003078F4" w:rsidRDefault="003078F4">
      <w:r>
        <w:continuationSeparator/>
      </w:r>
    </w:p>
    <w:p w14:paraId="276B6CAF" w14:textId="77777777" w:rsidR="003078F4" w:rsidRDefault="003078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80AD81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30FFBD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39E22" w14:textId="77777777" w:rsidR="003078F4" w:rsidRDefault="003078F4">
      <w:r>
        <w:separator/>
      </w:r>
    </w:p>
    <w:p w14:paraId="52A6794F" w14:textId="77777777" w:rsidR="003078F4" w:rsidRDefault="003078F4"/>
  </w:footnote>
  <w:footnote w:type="continuationSeparator" w:id="0">
    <w:p w14:paraId="30B0ABE4" w14:textId="77777777" w:rsidR="003078F4" w:rsidRDefault="003078F4">
      <w:r>
        <w:continuationSeparator/>
      </w:r>
    </w:p>
    <w:p w14:paraId="04BF2013" w14:textId="77777777" w:rsidR="003078F4" w:rsidRDefault="003078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B8FAD89" w14:textId="77777777" w:rsidTr="00D077E9">
      <w:trPr>
        <w:trHeight w:val="978"/>
      </w:trPr>
      <w:tc>
        <w:tcPr>
          <w:tcW w:w="9990" w:type="dxa"/>
          <w:tcBorders>
            <w:top w:val="nil"/>
            <w:left w:val="nil"/>
            <w:bottom w:val="single" w:sz="36" w:space="0" w:color="34ABA2" w:themeColor="accent3"/>
            <w:right w:val="nil"/>
          </w:tcBorders>
        </w:tcPr>
        <w:p w14:paraId="4E284FF1" w14:textId="77777777" w:rsidR="00D077E9" w:rsidRDefault="00D077E9">
          <w:pPr>
            <w:pStyle w:val="Header"/>
          </w:pPr>
        </w:p>
      </w:tc>
    </w:tr>
  </w:tbl>
  <w:p w14:paraId="52014A91"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1621"/>
    <w:multiLevelType w:val="hybridMultilevel"/>
    <w:tmpl w:val="17380616"/>
    <w:lvl w:ilvl="0" w:tplc="FCEC7C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2A2CB1"/>
    <w:multiLevelType w:val="multilevel"/>
    <w:tmpl w:val="D97015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5F9E68C4"/>
    <w:multiLevelType w:val="hybridMultilevel"/>
    <w:tmpl w:val="BE4A9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392EF9"/>
    <w:multiLevelType w:val="hybridMultilevel"/>
    <w:tmpl w:val="EFB6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3474AB"/>
    <w:multiLevelType w:val="hybridMultilevel"/>
    <w:tmpl w:val="AF3C44FC"/>
    <w:lvl w:ilvl="0" w:tplc="07B640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0278494">
    <w:abstractNumId w:val="3"/>
  </w:num>
  <w:num w:numId="2" w16cid:durableId="1558054114">
    <w:abstractNumId w:val="4"/>
  </w:num>
  <w:num w:numId="3" w16cid:durableId="777678127">
    <w:abstractNumId w:val="0"/>
  </w:num>
  <w:num w:numId="4" w16cid:durableId="1182819831">
    <w:abstractNumId w:val="1"/>
  </w:num>
  <w:num w:numId="5" w16cid:durableId="265189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C68"/>
    <w:rsid w:val="0001124A"/>
    <w:rsid w:val="0002482E"/>
    <w:rsid w:val="00050324"/>
    <w:rsid w:val="00051582"/>
    <w:rsid w:val="000566BA"/>
    <w:rsid w:val="0008272B"/>
    <w:rsid w:val="0009069C"/>
    <w:rsid w:val="000A0150"/>
    <w:rsid w:val="000E63C9"/>
    <w:rsid w:val="00130E9D"/>
    <w:rsid w:val="0013621D"/>
    <w:rsid w:val="0014693A"/>
    <w:rsid w:val="00150A6D"/>
    <w:rsid w:val="001577C1"/>
    <w:rsid w:val="00185B35"/>
    <w:rsid w:val="00196E54"/>
    <w:rsid w:val="001D3733"/>
    <w:rsid w:val="001F2BC8"/>
    <w:rsid w:val="001F5F6B"/>
    <w:rsid w:val="00243EBC"/>
    <w:rsid w:val="00246A35"/>
    <w:rsid w:val="002832E6"/>
    <w:rsid w:val="00284348"/>
    <w:rsid w:val="002D3F44"/>
    <w:rsid w:val="002F1B96"/>
    <w:rsid w:val="002F271B"/>
    <w:rsid w:val="002F51F5"/>
    <w:rsid w:val="003078F4"/>
    <w:rsid w:val="00312137"/>
    <w:rsid w:val="00312908"/>
    <w:rsid w:val="003239F3"/>
    <w:rsid w:val="003271D2"/>
    <w:rsid w:val="00330359"/>
    <w:rsid w:val="00332933"/>
    <w:rsid w:val="0033762F"/>
    <w:rsid w:val="00366C7E"/>
    <w:rsid w:val="00371A42"/>
    <w:rsid w:val="003748A3"/>
    <w:rsid w:val="00383696"/>
    <w:rsid w:val="00384EA3"/>
    <w:rsid w:val="003A39A1"/>
    <w:rsid w:val="003B1496"/>
    <w:rsid w:val="003C0E58"/>
    <w:rsid w:val="003C2191"/>
    <w:rsid w:val="003D3863"/>
    <w:rsid w:val="003F4303"/>
    <w:rsid w:val="004110DE"/>
    <w:rsid w:val="0041427B"/>
    <w:rsid w:val="00425D2D"/>
    <w:rsid w:val="0044085A"/>
    <w:rsid w:val="00441E52"/>
    <w:rsid w:val="0045218C"/>
    <w:rsid w:val="004B21A5"/>
    <w:rsid w:val="005037F0"/>
    <w:rsid w:val="005115AE"/>
    <w:rsid w:val="00516A86"/>
    <w:rsid w:val="005262E3"/>
    <w:rsid w:val="005275F6"/>
    <w:rsid w:val="00537EE2"/>
    <w:rsid w:val="00544902"/>
    <w:rsid w:val="00572102"/>
    <w:rsid w:val="005A4ABC"/>
    <w:rsid w:val="005D7817"/>
    <w:rsid w:val="005F1BB0"/>
    <w:rsid w:val="0061297E"/>
    <w:rsid w:val="00620E88"/>
    <w:rsid w:val="006468DA"/>
    <w:rsid w:val="00653889"/>
    <w:rsid w:val="00656C4D"/>
    <w:rsid w:val="00663850"/>
    <w:rsid w:val="00664929"/>
    <w:rsid w:val="00670818"/>
    <w:rsid w:val="006E5716"/>
    <w:rsid w:val="006F4BC5"/>
    <w:rsid w:val="00725D5F"/>
    <w:rsid w:val="0072622E"/>
    <w:rsid w:val="007302B3"/>
    <w:rsid w:val="00730733"/>
    <w:rsid w:val="00730E3A"/>
    <w:rsid w:val="00736AAF"/>
    <w:rsid w:val="007615DB"/>
    <w:rsid w:val="00765B2A"/>
    <w:rsid w:val="00783A34"/>
    <w:rsid w:val="007A4DA0"/>
    <w:rsid w:val="007C6B52"/>
    <w:rsid w:val="007D16C5"/>
    <w:rsid w:val="007F462C"/>
    <w:rsid w:val="008112EC"/>
    <w:rsid w:val="00862FE4"/>
    <w:rsid w:val="0086389A"/>
    <w:rsid w:val="00865775"/>
    <w:rsid w:val="0087605E"/>
    <w:rsid w:val="008B1FEE"/>
    <w:rsid w:val="008B60B3"/>
    <w:rsid w:val="00903C32"/>
    <w:rsid w:val="00916B16"/>
    <w:rsid w:val="009173B9"/>
    <w:rsid w:val="0093335D"/>
    <w:rsid w:val="0093613E"/>
    <w:rsid w:val="0094078D"/>
    <w:rsid w:val="00943026"/>
    <w:rsid w:val="00966B81"/>
    <w:rsid w:val="009C7720"/>
    <w:rsid w:val="009F2E4C"/>
    <w:rsid w:val="009F5436"/>
    <w:rsid w:val="00A23AFA"/>
    <w:rsid w:val="00A27BF3"/>
    <w:rsid w:val="00A31B3E"/>
    <w:rsid w:val="00A3268E"/>
    <w:rsid w:val="00A532F3"/>
    <w:rsid w:val="00A55AF7"/>
    <w:rsid w:val="00A75601"/>
    <w:rsid w:val="00A8489E"/>
    <w:rsid w:val="00AC29F3"/>
    <w:rsid w:val="00AD6EB2"/>
    <w:rsid w:val="00AE26B5"/>
    <w:rsid w:val="00AF4D25"/>
    <w:rsid w:val="00B231E5"/>
    <w:rsid w:val="00B27DCC"/>
    <w:rsid w:val="00B44C68"/>
    <w:rsid w:val="00B67476"/>
    <w:rsid w:val="00BF1946"/>
    <w:rsid w:val="00C02B87"/>
    <w:rsid w:val="00C03E16"/>
    <w:rsid w:val="00C37557"/>
    <w:rsid w:val="00C4086D"/>
    <w:rsid w:val="00C67BB9"/>
    <w:rsid w:val="00CA1896"/>
    <w:rsid w:val="00CA4ABE"/>
    <w:rsid w:val="00CB5B28"/>
    <w:rsid w:val="00CB7786"/>
    <w:rsid w:val="00CF5371"/>
    <w:rsid w:val="00D000A5"/>
    <w:rsid w:val="00D0323A"/>
    <w:rsid w:val="00D0559F"/>
    <w:rsid w:val="00D077E9"/>
    <w:rsid w:val="00D14224"/>
    <w:rsid w:val="00D31A2B"/>
    <w:rsid w:val="00D42CB7"/>
    <w:rsid w:val="00D4503D"/>
    <w:rsid w:val="00D5413D"/>
    <w:rsid w:val="00D570A9"/>
    <w:rsid w:val="00D70D02"/>
    <w:rsid w:val="00D770C7"/>
    <w:rsid w:val="00D80C9E"/>
    <w:rsid w:val="00D86945"/>
    <w:rsid w:val="00D90290"/>
    <w:rsid w:val="00D92A4F"/>
    <w:rsid w:val="00DD152F"/>
    <w:rsid w:val="00DE213F"/>
    <w:rsid w:val="00DF027C"/>
    <w:rsid w:val="00DF0B23"/>
    <w:rsid w:val="00E00A32"/>
    <w:rsid w:val="00E22ACD"/>
    <w:rsid w:val="00E620B0"/>
    <w:rsid w:val="00E81B40"/>
    <w:rsid w:val="00E92AFB"/>
    <w:rsid w:val="00E968E1"/>
    <w:rsid w:val="00EF555B"/>
    <w:rsid w:val="00F027BB"/>
    <w:rsid w:val="00F11DCF"/>
    <w:rsid w:val="00F162EA"/>
    <w:rsid w:val="00F406F5"/>
    <w:rsid w:val="00F4509C"/>
    <w:rsid w:val="00F52D27"/>
    <w:rsid w:val="00F54844"/>
    <w:rsid w:val="00F72C1B"/>
    <w:rsid w:val="00F753DA"/>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45AB3"/>
  <w15:docId w15:val="{88FD9399-B8DC-4214-A86E-C03D39752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F72C1B"/>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F72C1B"/>
    <w:pPr>
      <w:spacing w:after="100"/>
    </w:pPr>
  </w:style>
  <w:style w:type="character" w:styleId="Hyperlink">
    <w:name w:val="Hyperlink"/>
    <w:basedOn w:val="DefaultParagraphFont"/>
    <w:uiPriority w:val="99"/>
    <w:unhideWhenUsed/>
    <w:rsid w:val="00F72C1B"/>
    <w:rPr>
      <w:color w:val="3592CF" w:themeColor="hyperlink"/>
      <w:u w:val="single"/>
    </w:rPr>
  </w:style>
  <w:style w:type="paragraph" w:styleId="ListParagraph">
    <w:name w:val="List Paragraph"/>
    <w:basedOn w:val="Normal"/>
    <w:uiPriority w:val="34"/>
    <w:unhideWhenUsed/>
    <w:qFormat/>
    <w:rsid w:val="002D3F44"/>
    <w:pPr>
      <w:ind w:left="720"/>
      <w:contextualSpacing/>
    </w:pPr>
  </w:style>
  <w:style w:type="paragraph" w:styleId="TOC2">
    <w:name w:val="toc 2"/>
    <w:basedOn w:val="Normal"/>
    <w:next w:val="Normal"/>
    <w:autoRedefine/>
    <w:uiPriority w:val="39"/>
    <w:unhideWhenUsed/>
    <w:rsid w:val="005D781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US%7b73D154A9-7380-45C9-B0DC-7F407F84752F%7d\%7bBD5F60CC-0924-48BF-B084-6EB65B4CE48E%7dtf16392850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853D43-35C9-41F2-A027-9F42249F4BB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8FDE4F9-8E0F-4CD1-9E49-51B08D510432}">
      <dgm:prSet phldrT="[Text]" custT="1"/>
      <dgm:spPr/>
      <dgm:t>
        <a:bodyPr/>
        <a:lstStyle/>
        <a:p>
          <a:r>
            <a:rPr lang="en-US" sz="1400"/>
            <a:t>Home Page</a:t>
          </a:r>
        </a:p>
        <a:p>
          <a:r>
            <a:rPr lang="en-US" sz="1400"/>
            <a:t>(index.html)</a:t>
          </a:r>
        </a:p>
      </dgm:t>
    </dgm:pt>
    <dgm:pt modelId="{21B090DF-ED3A-489C-8A32-C46E61D93C15}" type="parTrans" cxnId="{F34BFCF8-AA57-4135-8DA2-A78A5036BD68}">
      <dgm:prSet/>
      <dgm:spPr/>
      <dgm:t>
        <a:bodyPr/>
        <a:lstStyle/>
        <a:p>
          <a:endParaRPr lang="en-US"/>
        </a:p>
      </dgm:t>
    </dgm:pt>
    <dgm:pt modelId="{166ECCC1-A4CA-4DC7-A441-2110834EF576}" type="sibTrans" cxnId="{F34BFCF8-AA57-4135-8DA2-A78A5036BD68}">
      <dgm:prSet/>
      <dgm:spPr/>
      <dgm:t>
        <a:bodyPr/>
        <a:lstStyle/>
        <a:p>
          <a:endParaRPr lang="en-US"/>
        </a:p>
      </dgm:t>
    </dgm:pt>
    <dgm:pt modelId="{1B46621C-C6B5-401A-AD74-BE9F2B068675}">
      <dgm:prSet phldrT="[Text]" custT="1"/>
      <dgm:spPr/>
      <dgm:t>
        <a:bodyPr/>
        <a:lstStyle/>
        <a:p>
          <a:r>
            <a:rPr lang="en-US" sz="1400"/>
            <a:t>Enhancement page</a:t>
          </a:r>
        </a:p>
        <a:p>
          <a:r>
            <a:rPr lang="en-US" sz="1400"/>
            <a:t>(enhancement.html)</a:t>
          </a:r>
        </a:p>
      </dgm:t>
    </dgm:pt>
    <dgm:pt modelId="{39FF236F-AC22-400B-954B-8C4F97AD5068}" type="parTrans" cxnId="{AEB4F98C-B149-42DC-87CC-9B80D716E1FB}">
      <dgm:prSet/>
      <dgm:spPr/>
      <dgm:t>
        <a:bodyPr/>
        <a:lstStyle/>
        <a:p>
          <a:endParaRPr lang="en-US"/>
        </a:p>
      </dgm:t>
    </dgm:pt>
    <dgm:pt modelId="{F0289FF9-BFE1-4574-97F2-24C24E8068E9}" type="sibTrans" cxnId="{AEB4F98C-B149-42DC-87CC-9B80D716E1FB}">
      <dgm:prSet/>
      <dgm:spPr/>
      <dgm:t>
        <a:bodyPr/>
        <a:lstStyle/>
        <a:p>
          <a:endParaRPr lang="en-US"/>
        </a:p>
      </dgm:t>
    </dgm:pt>
    <dgm:pt modelId="{452A5A50-F235-4A8F-BC83-1A821B9F1EDC}">
      <dgm:prSet phldrT="[Text]" custT="1"/>
      <dgm:spPr/>
      <dgm:t>
        <a:bodyPr/>
        <a:lstStyle/>
        <a:p>
          <a:r>
            <a:rPr lang="en-US" sz="1400"/>
            <a:t>Topic page </a:t>
          </a:r>
        </a:p>
        <a:p>
          <a:r>
            <a:rPr lang="en-US" sz="1400"/>
            <a:t>(topic.html)</a:t>
          </a:r>
        </a:p>
      </dgm:t>
    </dgm:pt>
    <dgm:pt modelId="{F0F940FB-5BCA-4780-95BF-41DFE0BF26F5}" type="sibTrans" cxnId="{7C720A0C-8E0C-4821-9118-EBB44C54EE5A}">
      <dgm:prSet/>
      <dgm:spPr/>
      <dgm:t>
        <a:bodyPr/>
        <a:lstStyle/>
        <a:p>
          <a:endParaRPr lang="en-US"/>
        </a:p>
      </dgm:t>
    </dgm:pt>
    <dgm:pt modelId="{354A400F-53B3-473C-AB5D-9CD9923CB8ED}" type="parTrans" cxnId="{7C720A0C-8E0C-4821-9118-EBB44C54EE5A}">
      <dgm:prSet/>
      <dgm:spPr/>
      <dgm:t>
        <a:bodyPr/>
        <a:lstStyle/>
        <a:p>
          <a:endParaRPr lang="en-US"/>
        </a:p>
      </dgm:t>
    </dgm:pt>
    <dgm:pt modelId="{86A218EF-175B-4068-9F2A-83F623259ED4}">
      <dgm:prSet phldrT="[Text]" custT="1"/>
      <dgm:spPr/>
      <dgm:t>
        <a:bodyPr/>
        <a:lstStyle/>
        <a:p>
          <a:r>
            <a:rPr lang="en-US" sz="1400"/>
            <a:t>Quiz page</a:t>
          </a:r>
        </a:p>
        <a:p>
          <a:r>
            <a:rPr lang="en-US" sz="1400"/>
            <a:t>(quiz.html)</a:t>
          </a:r>
        </a:p>
      </dgm:t>
    </dgm:pt>
    <dgm:pt modelId="{9111C2DC-50CF-4925-862D-01ECBE80F60A}" type="sibTrans" cxnId="{DBC474BE-526F-41CE-BCAB-6CD17E215F78}">
      <dgm:prSet/>
      <dgm:spPr/>
      <dgm:t>
        <a:bodyPr/>
        <a:lstStyle/>
        <a:p>
          <a:endParaRPr lang="en-US"/>
        </a:p>
      </dgm:t>
    </dgm:pt>
    <dgm:pt modelId="{9B445A40-B369-410F-99ED-EF22278F2140}" type="parTrans" cxnId="{DBC474BE-526F-41CE-BCAB-6CD17E215F78}">
      <dgm:prSet/>
      <dgm:spPr/>
      <dgm:t>
        <a:bodyPr/>
        <a:lstStyle/>
        <a:p>
          <a:endParaRPr lang="en-US"/>
        </a:p>
      </dgm:t>
    </dgm:pt>
    <dgm:pt modelId="{09913CA6-A3B9-4DBC-991E-F1948BD001CE}">
      <dgm:prSet custT="1"/>
      <dgm:spPr/>
      <dgm:t>
        <a:bodyPr/>
        <a:lstStyle/>
        <a:p>
          <a:r>
            <a:rPr lang="en-US" sz="1400"/>
            <a:t>Benefits and drawbacks</a:t>
          </a:r>
        </a:p>
      </dgm:t>
    </dgm:pt>
    <dgm:pt modelId="{1E370225-F09F-44D7-831E-4D8537ECA1D0}" type="parTrans" cxnId="{4B0C9E6F-AD47-4E56-8C82-D9F0CCD6D3AC}">
      <dgm:prSet/>
      <dgm:spPr/>
      <dgm:t>
        <a:bodyPr/>
        <a:lstStyle/>
        <a:p>
          <a:endParaRPr lang="en-US"/>
        </a:p>
      </dgm:t>
    </dgm:pt>
    <dgm:pt modelId="{657C2CB5-211E-4BD4-A8E1-C4D35B759AED}" type="sibTrans" cxnId="{4B0C9E6F-AD47-4E56-8C82-D9F0CCD6D3AC}">
      <dgm:prSet/>
      <dgm:spPr/>
      <dgm:t>
        <a:bodyPr/>
        <a:lstStyle/>
        <a:p>
          <a:endParaRPr lang="en-US"/>
        </a:p>
      </dgm:t>
    </dgm:pt>
    <dgm:pt modelId="{8B44A56D-F32F-4D44-857E-A4D4F3281720}">
      <dgm:prSet custT="1"/>
      <dgm:spPr/>
      <dgm:t>
        <a:bodyPr/>
        <a:lstStyle/>
        <a:p>
          <a:r>
            <a:rPr lang="en-US" sz="1400"/>
            <a:t>Quiz about CoffeeScript </a:t>
          </a:r>
        </a:p>
      </dgm:t>
    </dgm:pt>
    <dgm:pt modelId="{8C3D1209-E0E7-4DD1-AB6B-07E1FB4D8E3B}" type="parTrans" cxnId="{46227B03-B9C6-4ADA-99A8-AE949D38727B}">
      <dgm:prSet/>
      <dgm:spPr/>
      <dgm:t>
        <a:bodyPr/>
        <a:lstStyle/>
        <a:p>
          <a:endParaRPr lang="en-US"/>
        </a:p>
      </dgm:t>
    </dgm:pt>
    <dgm:pt modelId="{2A0A4685-051A-4FDF-9BB8-2527BEB00F88}" type="sibTrans" cxnId="{46227B03-B9C6-4ADA-99A8-AE949D38727B}">
      <dgm:prSet/>
      <dgm:spPr/>
      <dgm:t>
        <a:bodyPr/>
        <a:lstStyle/>
        <a:p>
          <a:endParaRPr lang="en-US"/>
        </a:p>
      </dgm:t>
    </dgm:pt>
    <dgm:pt modelId="{AE515F8E-285D-4434-A831-21D19B3BCDC2}">
      <dgm:prSet custT="1"/>
      <dgm:spPr/>
      <dgm:t>
        <a:bodyPr/>
        <a:lstStyle/>
        <a:p>
          <a:r>
            <a:rPr lang="en-US" sz="1400"/>
            <a:t>Basic features</a:t>
          </a:r>
        </a:p>
      </dgm:t>
    </dgm:pt>
    <dgm:pt modelId="{1665BDA6-53D9-4FF6-9E42-90942CD691B8}" type="parTrans" cxnId="{F23A26CD-99A7-47F7-9990-438918595BB5}">
      <dgm:prSet/>
      <dgm:spPr/>
      <dgm:t>
        <a:bodyPr/>
        <a:lstStyle/>
        <a:p>
          <a:endParaRPr lang="en-US"/>
        </a:p>
      </dgm:t>
    </dgm:pt>
    <dgm:pt modelId="{5F09227D-95A0-4305-BC53-08C992DEED42}" type="sibTrans" cxnId="{F23A26CD-99A7-47F7-9990-438918595BB5}">
      <dgm:prSet/>
      <dgm:spPr/>
      <dgm:t>
        <a:bodyPr/>
        <a:lstStyle/>
        <a:p>
          <a:endParaRPr lang="en-US"/>
        </a:p>
      </dgm:t>
    </dgm:pt>
    <dgm:pt modelId="{3967BE9F-1CE1-442C-9D04-BE93FFC241C3}">
      <dgm:prSet custT="1"/>
      <dgm:spPr/>
      <dgm:t>
        <a:bodyPr/>
        <a:lstStyle/>
        <a:p>
          <a:r>
            <a:rPr lang="en-US" sz="1400"/>
            <a:t>Comparison with the other languages</a:t>
          </a:r>
        </a:p>
      </dgm:t>
    </dgm:pt>
    <dgm:pt modelId="{89D280CC-DB98-45A6-928E-FB81C28E0FEB}" type="parTrans" cxnId="{2A6B2C01-B322-468C-9E90-521F25516761}">
      <dgm:prSet/>
      <dgm:spPr/>
      <dgm:t>
        <a:bodyPr/>
        <a:lstStyle/>
        <a:p>
          <a:endParaRPr lang="en-US"/>
        </a:p>
      </dgm:t>
    </dgm:pt>
    <dgm:pt modelId="{539FD176-B548-4D2D-9580-299AA845357C}" type="sibTrans" cxnId="{2A6B2C01-B322-468C-9E90-521F25516761}">
      <dgm:prSet/>
      <dgm:spPr/>
      <dgm:t>
        <a:bodyPr/>
        <a:lstStyle/>
        <a:p>
          <a:endParaRPr lang="en-US"/>
        </a:p>
      </dgm:t>
    </dgm:pt>
    <dgm:pt modelId="{7D65BE3C-005A-4D41-BAEB-8B374A25F4C9}" type="pres">
      <dgm:prSet presAssocID="{63853D43-35C9-41F2-A027-9F42249F4BB4}" presName="hierChild1" presStyleCnt="0">
        <dgm:presLayoutVars>
          <dgm:chPref val="1"/>
          <dgm:dir/>
          <dgm:animOne val="branch"/>
          <dgm:animLvl val="lvl"/>
          <dgm:resizeHandles/>
        </dgm:presLayoutVars>
      </dgm:prSet>
      <dgm:spPr/>
    </dgm:pt>
    <dgm:pt modelId="{FF1847DA-AEF9-4861-B2BE-BF0E7352E023}" type="pres">
      <dgm:prSet presAssocID="{08FDE4F9-8E0F-4CD1-9E49-51B08D510432}" presName="hierRoot1" presStyleCnt="0"/>
      <dgm:spPr/>
    </dgm:pt>
    <dgm:pt modelId="{0C284FCF-9D34-43B7-A0A5-638000E873B1}" type="pres">
      <dgm:prSet presAssocID="{08FDE4F9-8E0F-4CD1-9E49-51B08D510432}" presName="composite" presStyleCnt="0"/>
      <dgm:spPr/>
    </dgm:pt>
    <dgm:pt modelId="{0BB54B5A-0EBF-4FB7-A018-DC864612CF66}" type="pres">
      <dgm:prSet presAssocID="{08FDE4F9-8E0F-4CD1-9E49-51B08D510432}" presName="background" presStyleLbl="node0" presStyleIdx="0" presStyleCnt="1"/>
      <dgm:spPr/>
    </dgm:pt>
    <dgm:pt modelId="{A0EBBB98-AD81-432A-AA60-95B84D61B40C}" type="pres">
      <dgm:prSet presAssocID="{08FDE4F9-8E0F-4CD1-9E49-51B08D510432}" presName="text" presStyleLbl="fgAcc0" presStyleIdx="0" presStyleCnt="1" custScaleX="159714">
        <dgm:presLayoutVars>
          <dgm:chPref val="3"/>
        </dgm:presLayoutVars>
      </dgm:prSet>
      <dgm:spPr/>
    </dgm:pt>
    <dgm:pt modelId="{86F0BB2E-515E-49A1-9E1F-F070D72665E2}" type="pres">
      <dgm:prSet presAssocID="{08FDE4F9-8E0F-4CD1-9E49-51B08D510432}" presName="hierChild2" presStyleCnt="0"/>
      <dgm:spPr/>
    </dgm:pt>
    <dgm:pt modelId="{E4CDFA8C-CB64-493D-9B19-32942F567536}" type="pres">
      <dgm:prSet presAssocID="{354A400F-53B3-473C-AB5D-9CD9923CB8ED}" presName="Name10" presStyleLbl="parChTrans1D2" presStyleIdx="0" presStyleCnt="3"/>
      <dgm:spPr/>
    </dgm:pt>
    <dgm:pt modelId="{750BF3BC-F3A4-4AE8-82D7-1AC98C0420DA}" type="pres">
      <dgm:prSet presAssocID="{452A5A50-F235-4A8F-BC83-1A821B9F1EDC}" presName="hierRoot2" presStyleCnt="0"/>
      <dgm:spPr/>
    </dgm:pt>
    <dgm:pt modelId="{9F2758AC-DB53-40D5-AAF2-69EB8953C0E8}" type="pres">
      <dgm:prSet presAssocID="{452A5A50-F235-4A8F-BC83-1A821B9F1EDC}" presName="composite2" presStyleCnt="0"/>
      <dgm:spPr/>
    </dgm:pt>
    <dgm:pt modelId="{C5E922B9-D47A-49D4-8B07-78D05BF5941F}" type="pres">
      <dgm:prSet presAssocID="{452A5A50-F235-4A8F-BC83-1A821B9F1EDC}" presName="background2" presStyleLbl="node2" presStyleIdx="0" presStyleCnt="3"/>
      <dgm:spPr/>
    </dgm:pt>
    <dgm:pt modelId="{43B09E1C-47CF-449D-B4EA-B2237656D676}" type="pres">
      <dgm:prSet presAssocID="{452A5A50-F235-4A8F-BC83-1A821B9F1EDC}" presName="text2" presStyleLbl="fgAcc2" presStyleIdx="0" presStyleCnt="3" custScaleX="147225" custScaleY="152592">
        <dgm:presLayoutVars>
          <dgm:chPref val="3"/>
        </dgm:presLayoutVars>
      </dgm:prSet>
      <dgm:spPr/>
    </dgm:pt>
    <dgm:pt modelId="{87C633ED-4578-4C92-900A-38343B31DED2}" type="pres">
      <dgm:prSet presAssocID="{452A5A50-F235-4A8F-BC83-1A821B9F1EDC}" presName="hierChild3" presStyleCnt="0"/>
      <dgm:spPr/>
    </dgm:pt>
    <dgm:pt modelId="{52D71863-73FC-4C68-8006-0446B2609448}" type="pres">
      <dgm:prSet presAssocID="{1E370225-F09F-44D7-831E-4D8537ECA1D0}" presName="Name17" presStyleLbl="parChTrans1D3" presStyleIdx="0" presStyleCnt="4"/>
      <dgm:spPr/>
    </dgm:pt>
    <dgm:pt modelId="{EAF043E4-DA8C-48B0-882A-E5B10294F224}" type="pres">
      <dgm:prSet presAssocID="{09913CA6-A3B9-4DBC-991E-F1948BD001CE}" presName="hierRoot3" presStyleCnt="0"/>
      <dgm:spPr/>
    </dgm:pt>
    <dgm:pt modelId="{95D6E4FB-B4B0-44DA-8362-2FEA4776418A}" type="pres">
      <dgm:prSet presAssocID="{09913CA6-A3B9-4DBC-991E-F1948BD001CE}" presName="composite3" presStyleCnt="0"/>
      <dgm:spPr/>
    </dgm:pt>
    <dgm:pt modelId="{F40A24A7-042C-4279-B904-9ACD927AB4AB}" type="pres">
      <dgm:prSet presAssocID="{09913CA6-A3B9-4DBC-991E-F1948BD001CE}" presName="background3" presStyleLbl="node3" presStyleIdx="0" presStyleCnt="4"/>
      <dgm:spPr/>
    </dgm:pt>
    <dgm:pt modelId="{A6AC810D-68FD-4764-9256-54D7894C85B0}" type="pres">
      <dgm:prSet presAssocID="{09913CA6-A3B9-4DBC-991E-F1948BD001CE}" presName="text3" presStyleLbl="fgAcc3" presStyleIdx="0" presStyleCnt="4" custScaleX="131906" custScaleY="165337">
        <dgm:presLayoutVars>
          <dgm:chPref val="3"/>
        </dgm:presLayoutVars>
      </dgm:prSet>
      <dgm:spPr/>
    </dgm:pt>
    <dgm:pt modelId="{0674A127-63E6-47A8-A886-388FD581C5C2}" type="pres">
      <dgm:prSet presAssocID="{09913CA6-A3B9-4DBC-991E-F1948BD001CE}" presName="hierChild4" presStyleCnt="0"/>
      <dgm:spPr/>
    </dgm:pt>
    <dgm:pt modelId="{2EE4D66B-F05A-4974-8E25-C029415B3212}" type="pres">
      <dgm:prSet presAssocID="{1665BDA6-53D9-4FF6-9E42-90942CD691B8}" presName="Name17" presStyleLbl="parChTrans1D3" presStyleIdx="1" presStyleCnt="4"/>
      <dgm:spPr/>
    </dgm:pt>
    <dgm:pt modelId="{608A2388-605C-4F62-AA00-F7676DC494E3}" type="pres">
      <dgm:prSet presAssocID="{AE515F8E-285D-4434-A831-21D19B3BCDC2}" presName="hierRoot3" presStyleCnt="0"/>
      <dgm:spPr/>
    </dgm:pt>
    <dgm:pt modelId="{2A292B88-DF41-4300-9B4B-E3823C3FA72E}" type="pres">
      <dgm:prSet presAssocID="{AE515F8E-285D-4434-A831-21D19B3BCDC2}" presName="composite3" presStyleCnt="0"/>
      <dgm:spPr/>
    </dgm:pt>
    <dgm:pt modelId="{FAA1F6D5-2438-43EE-A856-FDEFAE6DABC4}" type="pres">
      <dgm:prSet presAssocID="{AE515F8E-285D-4434-A831-21D19B3BCDC2}" presName="background3" presStyleLbl="node3" presStyleIdx="1" presStyleCnt="4"/>
      <dgm:spPr/>
    </dgm:pt>
    <dgm:pt modelId="{94E80280-BE89-45E5-8800-68E893BB9D0C}" type="pres">
      <dgm:prSet presAssocID="{AE515F8E-285D-4434-A831-21D19B3BCDC2}" presName="text3" presStyleLbl="fgAcc3" presStyleIdx="1" presStyleCnt="4">
        <dgm:presLayoutVars>
          <dgm:chPref val="3"/>
        </dgm:presLayoutVars>
      </dgm:prSet>
      <dgm:spPr/>
    </dgm:pt>
    <dgm:pt modelId="{930603BC-75B4-4FC7-A3E9-86EA7C06F956}" type="pres">
      <dgm:prSet presAssocID="{AE515F8E-285D-4434-A831-21D19B3BCDC2}" presName="hierChild4" presStyleCnt="0"/>
      <dgm:spPr/>
    </dgm:pt>
    <dgm:pt modelId="{12CA6CAC-973E-4D3B-937B-4C41918BDA81}" type="pres">
      <dgm:prSet presAssocID="{89D280CC-DB98-45A6-928E-FB81C28E0FEB}" presName="Name17" presStyleLbl="parChTrans1D3" presStyleIdx="2" presStyleCnt="4"/>
      <dgm:spPr/>
    </dgm:pt>
    <dgm:pt modelId="{73A35AE0-541C-4700-A19B-D3DFCFFD9B93}" type="pres">
      <dgm:prSet presAssocID="{3967BE9F-1CE1-442C-9D04-BE93FFC241C3}" presName="hierRoot3" presStyleCnt="0"/>
      <dgm:spPr/>
    </dgm:pt>
    <dgm:pt modelId="{A5B8100E-63ED-4553-8A37-A7BAB0824732}" type="pres">
      <dgm:prSet presAssocID="{3967BE9F-1CE1-442C-9D04-BE93FFC241C3}" presName="composite3" presStyleCnt="0"/>
      <dgm:spPr/>
    </dgm:pt>
    <dgm:pt modelId="{355154E7-FFB7-4464-A97C-4DC0EBD7DC2C}" type="pres">
      <dgm:prSet presAssocID="{3967BE9F-1CE1-442C-9D04-BE93FFC241C3}" presName="background3" presStyleLbl="node3" presStyleIdx="2" presStyleCnt="4"/>
      <dgm:spPr/>
    </dgm:pt>
    <dgm:pt modelId="{710192A9-49FA-41A1-BE25-DA78D24B3DF7}" type="pres">
      <dgm:prSet presAssocID="{3967BE9F-1CE1-442C-9D04-BE93FFC241C3}" presName="text3" presStyleLbl="fgAcc3" presStyleIdx="2" presStyleCnt="4" custScaleX="134042" custScaleY="177293">
        <dgm:presLayoutVars>
          <dgm:chPref val="3"/>
        </dgm:presLayoutVars>
      </dgm:prSet>
      <dgm:spPr/>
    </dgm:pt>
    <dgm:pt modelId="{66FC68C2-F704-4680-A6EA-D1FCEFE00687}" type="pres">
      <dgm:prSet presAssocID="{3967BE9F-1CE1-442C-9D04-BE93FFC241C3}" presName="hierChild4" presStyleCnt="0"/>
      <dgm:spPr/>
    </dgm:pt>
    <dgm:pt modelId="{5C48043E-0607-4781-9150-5ED56F531B84}" type="pres">
      <dgm:prSet presAssocID="{9B445A40-B369-410F-99ED-EF22278F2140}" presName="Name10" presStyleLbl="parChTrans1D2" presStyleIdx="1" presStyleCnt="3"/>
      <dgm:spPr/>
    </dgm:pt>
    <dgm:pt modelId="{8D95C6CF-7483-49F6-8F6C-5C5B12051E35}" type="pres">
      <dgm:prSet presAssocID="{86A218EF-175B-4068-9F2A-83F623259ED4}" presName="hierRoot2" presStyleCnt="0"/>
      <dgm:spPr/>
    </dgm:pt>
    <dgm:pt modelId="{172AA23B-1D2F-4584-AD95-D5BBF949259D}" type="pres">
      <dgm:prSet presAssocID="{86A218EF-175B-4068-9F2A-83F623259ED4}" presName="composite2" presStyleCnt="0"/>
      <dgm:spPr/>
    </dgm:pt>
    <dgm:pt modelId="{E75324FE-0090-4C69-8B10-D925FDA83964}" type="pres">
      <dgm:prSet presAssocID="{86A218EF-175B-4068-9F2A-83F623259ED4}" presName="background2" presStyleLbl="node2" presStyleIdx="1" presStyleCnt="3"/>
      <dgm:spPr/>
    </dgm:pt>
    <dgm:pt modelId="{2AACAA6C-0967-4135-8638-ABBD9F7BAEF4}" type="pres">
      <dgm:prSet presAssocID="{86A218EF-175B-4068-9F2A-83F623259ED4}" presName="text2" presStyleLbl="fgAcc2" presStyleIdx="1" presStyleCnt="3" custScaleX="136971" custScaleY="149174">
        <dgm:presLayoutVars>
          <dgm:chPref val="3"/>
        </dgm:presLayoutVars>
      </dgm:prSet>
      <dgm:spPr/>
    </dgm:pt>
    <dgm:pt modelId="{64C483BE-BECB-4B5D-85E8-937B635F077D}" type="pres">
      <dgm:prSet presAssocID="{86A218EF-175B-4068-9F2A-83F623259ED4}" presName="hierChild3" presStyleCnt="0"/>
      <dgm:spPr/>
    </dgm:pt>
    <dgm:pt modelId="{CECD65E2-8A43-4C9D-9CCD-26A6AF0BB6BC}" type="pres">
      <dgm:prSet presAssocID="{8C3D1209-E0E7-4DD1-AB6B-07E1FB4D8E3B}" presName="Name17" presStyleLbl="parChTrans1D3" presStyleIdx="3" presStyleCnt="4"/>
      <dgm:spPr/>
    </dgm:pt>
    <dgm:pt modelId="{4117CDCF-8A35-465E-8D74-954930A564C7}" type="pres">
      <dgm:prSet presAssocID="{8B44A56D-F32F-4D44-857E-A4D4F3281720}" presName="hierRoot3" presStyleCnt="0"/>
      <dgm:spPr/>
    </dgm:pt>
    <dgm:pt modelId="{70041A1B-2605-4B15-ACD9-CE45CFFCC4FE}" type="pres">
      <dgm:prSet presAssocID="{8B44A56D-F32F-4D44-857E-A4D4F3281720}" presName="composite3" presStyleCnt="0"/>
      <dgm:spPr/>
    </dgm:pt>
    <dgm:pt modelId="{773DEF90-4D4F-4442-B531-0EDD5A2B710D}" type="pres">
      <dgm:prSet presAssocID="{8B44A56D-F32F-4D44-857E-A4D4F3281720}" presName="background3" presStyleLbl="node3" presStyleIdx="3" presStyleCnt="4"/>
      <dgm:spPr/>
    </dgm:pt>
    <dgm:pt modelId="{E78E1508-4B77-48A3-BA70-4A5E83A6BF82}" type="pres">
      <dgm:prSet presAssocID="{8B44A56D-F32F-4D44-857E-A4D4F3281720}" presName="text3" presStyleLbl="fgAcc3" presStyleIdx="3" presStyleCnt="4" custScaleX="151971" custScaleY="149943">
        <dgm:presLayoutVars>
          <dgm:chPref val="3"/>
        </dgm:presLayoutVars>
      </dgm:prSet>
      <dgm:spPr/>
    </dgm:pt>
    <dgm:pt modelId="{6CF57044-362E-45D3-9878-D41776A45479}" type="pres">
      <dgm:prSet presAssocID="{8B44A56D-F32F-4D44-857E-A4D4F3281720}" presName="hierChild4" presStyleCnt="0"/>
      <dgm:spPr/>
    </dgm:pt>
    <dgm:pt modelId="{326E17AE-ADF1-4764-A3D7-650785E881A7}" type="pres">
      <dgm:prSet presAssocID="{39FF236F-AC22-400B-954B-8C4F97AD5068}" presName="Name10" presStyleLbl="parChTrans1D2" presStyleIdx="2" presStyleCnt="3"/>
      <dgm:spPr/>
    </dgm:pt>
    <dgm:pt modelId="{DA66C294-7D23-409E-BD09-101FE154D83D}" type="pres">
      <dgm:prSet presAssocID="{1B46621C-C6B5-401A-AD74-BE9F2B068675}" presName="hierRoot2" presStyleCnt="0"/>
      <dgm:spPr/>
    </dgm:pt>
    <dgm:pt modelId="{25981213-FE8E-4C8C-A144-DDAEFC999CCA}" type="pres">
      <dgm:prSet presAssocID="{1B46621C-C6B5-401A-AD74-BE9F2B068675}" presName="composite2" presStyleCnt="0"/>
      <dgm:spPr/>
    </dgm:pt>
    <dgm:pt modelId="{6D867777-0190-46A0-ABE3-85DBCF37DBA7}" type="pres">
      <dgm:prSet presAssocID="{1B46621C-C6B5-401A-AD74-BE9F2B068675}" presName="background2" presStyleLbl="node2" presStyleIdx="2" presStyleCnt="3"/>
      <dgm:spPr/>
    </dgm:pt>
    <dgm:pt modelId="{DC863AC2-F7E1-42F7-B26B-32061E99DDF2}" type="pres">
      <dgm:prSet presAssocID="{1B46621C-C6B5-401A-AD74-BE9F2B068675}" presName="text2" presStyleLbl="fgAcc2" presStyleIdx="2" presStyleCnt="3" custScaleX="225470" custScaleY="137931">
        <dgm:presLayoutVars>
          <dgm:chPref val="3"/>
        </dgm:presLayoutVars>
      </dgm:prSet>
      <dgm:spPr/>
    </dgm:pt>
    <dgm:pt modelId="{6DAA96EA-E15C-4FB4-9ACA-DC54B2922501}" type="pres">
      <dgm:prSet presAssocID="{1B46621C-C6B5-401A-AD74-BE9F2B068675}" presName="hierChild3" presStyleCnt="0"/>
      <dgm:spPr/>
    </dgm:pt>
  </dgm:ptLst>
  <dgm:cxnLst>
    <dgm:cxn modelId="{2A6B2C01-B322-468C-9E90-521F25516761}" srcId="{452A5A50-F235-4A8F-BC83-1A821B9F1EDC}" destId="{3967BE9F-1CE1-442C-9D04-BE93FFC241C3}" srcOrd="2" destOrd="0" parTransId="{89D280CC-DB98-45A6-928E-FB81C28E0FEB}" sibTransId="{539FD176-B548-4D2D-9580-299AA845357C}"/>
    <dgm:cxn modelId="{46227B03-B9C6-4ADA-99A8-AE949D38727B}" srcId="{86A218EF-175B-4068-9F2A-83F623259ED4}" destId="{8B44A56D-F32F-4D44-857E-A4D4F3281720}" srcOrd="0" destOrd="0" parTransId="{8C3D1209-E0E7-4DD1-AB6B-07E1FB4D8E3B}" sibTransId="{2A0A4685-051A-4FDF-9BB8-2527BEB00F88}"/>
    <dgm:cxn modelId="{C33DBE06-EF56-43EC-9431-A91BB8DD3EBB}" type="presOf" srcId="{86A218EF-175B-4068-9F2A-83F623259ED4}" destId="{2AACAA6C-0967-4135-8638-ABBD9F7BAEF4}" srcOrd="0" destOrd="0" presId="urn:microsoft.com/office/officeart/2005/8/layout/hierarchy1"/>
    <dgm:cxn modelId="{73170307-A678-40A0-B977-CA6548238731}" type="presOf" srcId="{09913CA6-A3B9-4DBC-991E-F1948BD001CE}" destId="{A6AC810D-68FD-4764-9256-54D7894C85B0}" srcOrd="0" destOrd="0" presId="urn:microsoft.com/office/officeart/2005/8/layout/hierarchy1"/>
    <dgm:cxn modelId="{7C720A0C-8E0C-4821-9118-EBB44C54EE5A}" srcId="{08FDE4F9-8E0F-4CD1-9E49-51B08D510432}" destId="{452A5A50-F235-4A8F-BC83-1A821B9F1EDC}" srcOrd="0" destOrd="0" parTransId="{354A400F-53B3-473C-AB5D-9CD9923CB8ED}" sibTransId="{F0F940FB-5BCA-4780-95BF-41DFE0BF26F5}"/>
    <dgm:cxn modelId="{C055161F-F41F-4A79-8416-F68F078986FF}" type="presOf" srcId="{8C3D1209-E0E7-4DD1-AB6B-07E1FB4D8E3B}" destId="{CECD65E2-8A43-4C9D-9CCD-26A6AF0BB6BC}" srcOrd="0" destOrd="0" presId="urn:microsoft.com/office/officeart/2005/8/layout/hierarchy1"/>
    <dgm:cxn modelId="{F1879722-0C35-46C3-8699-FAB3C21C1290}" type="presOf" srcId="{452A5A50-F235-4A8F-BC83-1A821B9F1EDC}" destId="{43B09E1C-47CF-449D-B4EA-B2237656D676}" srcOrd="0" destOrd="0" presId="urn:microsoft.com/office/officeart/2005/8/layout/hierarchy1"/>
    <dgm:cxn modelId="{A29B8F41-CC50-4768-BE82-F5D846CD0100}" type="presOf" srcId="{63853D43-35C9-41F2-A027-9F42249F4BB4}" destId="{7D65BE3C-005A-4D41-BAEB-8B374A25F4C9}" srcOrd="0" destOrd="0" presId="urn:microsoft.com/office/officeart/2005/8/layout/hierarchy1"/>
    <dgm:cxn modelId="{4B0C9E6F-AD47-4E56-8C82-D9F0CCD6D3AC}" srcId="{452A5A50-F235-4A8F-BC83-1A821B9F1EDC}" destId="{09913CA6-A3B9-4DBC-991E-F1948BD001CE}" srcOrd="0" destOrd="0" parTransId="{1E370225-F09F-44D7-831E-4D8537ECA1D0}" sibTransId="{657C2CB5-211E-4BD4-A8E1-C4D35B759AED}"/>
    <dgm:cxn modelId="{22B8DE7A-D291-403A-BC3A-87A63C097779}" type="presOf" srcId="{1B46621C-C6B5-401A-AD74-BE9F2B068675}" destId="{DC863AC2-F7E1-42F7-B26B-32061E99DDF2}" srcOrd="0" destOrd="0" presId="urn:microsoft.com/office/officeart/2005/8/layout/hierarchy1"/>
    <dgm:cxn modelId="{CCB03281-FDF1-49CC-8305-51285260EAD7}" type="presOf" srcId="{AE515F8E-285D-4434-A831-21D19B3BCDC2}" destId="{94E80280-BE89-45E5-8800-68E893BB9D0C}" srcOrd="0" destOrd="0" presId="urn:microsoft.com/office/officeart/2005/8/layout/hierarchy1"/>
    <dgm:cxn modelId="{AEB4F98C-B149-42DC-87CC-9B80D716E1FB}" srcId="{08FDE4F9-8E0F-4CD1-9E49-51B08D510432}" destId="{1B46621C-C6B5-401A-AD74-BE9F2B068675}" srcOrd="2" destOrd="0" parTransId="{39FF236F-AC22-400B-954B-8C4F97AD5068}" sibTransId="{F0289FF9-BFE1-4574-97F2-24C24E8068E9}"/>
    <dgm:cxn modelId="{4397ACB0-0377-466A-B170-A63DBC6ACCDC}" type="presOf" srcId="{354A400F-53B3-473C-AB5D-9CD9923CB8ED}" destId="{E4CDFA8C-CB64-493D-9B19-32942F567536}" srcOrd="0" destOrd="0" presId="urn:microsoft.com/office/officeart/2005/8/layout/hierarchy1"/>
    <dgm:cxn modelId="{7C7A1EBD-9C15-4B2D-832C-A63D6609544B}" type="presOf" srcId="{8B44A56D-F32F-4D44-857E-A4D4F3281720}" destId="{E78E1508-4B77-48A3-BA70-4A5E83A6BF82}" srcOrd="0" destOrd="0" presId="urn:microsoft.com/office/officeart/2005/8/layout/hierarchy1"/>
    <dgm:cxn modelId="{1FCCE4BD-D324-4E9D-B31D-61F2DB868FC2}" type="presOf" srcId="{08FDE4F9-8E0F-4CD1-9E49-51B08D510432}" destId="{A0EBBB98-AD81-432A-AA60-95B84D61B40C}" srcOrd="0" destOrd="0" presId="urn:microsoft.com/office/officeart/2005/8/layout/hierarchy1"/>
    <dgm:cxn modelId="{DBC474BE-526F-41CE-BCAB-6CD17E215F78}" srcId="{08FDE4F9-8E0F-4CD1-9E49-51B08D510432}" destId="{86A218EF-175B-4068-9F2A-83F623259ED4}" srcOrd="1" destOrd="0" parTransId="{9B445A40-B369-410F-99ED-EF22278F2140}" sibTransId="{9111C2DC-50CF-4925-862D-01ECBE80F60A}"/>
    <dgm:cxn modelId="{F23A26CD-99A7-47F7-9990-438918595BB5}" srcId="{452A5A50-F235-4A8F-BC83-1A821B9F1EDC}" destId="{AE515F8E-285D-4434-A831-21D19B3BCDC2}" srcOrd="1" destOrd="0" parTransId="{1665BDA6-53D9-4FF6-9E42-90942CD691B8}" sibTransId="{5F09227D-95A0-4305-BC53-08C992DEED42}"/>
    <dgm:cxn modelId="{DC2A70D4-81F6-4A00-85A5-A3D9BB70B940}" type="presOf" srcId="{89D280CC-DB98-45A6-928E-FB81C28E0FEB}" destId="{12CA6CAC-973E-4D3B-937B-4C41918BDA81}" srcOrd="0" destOrd="0" presId="urn:microsoft.com/office/officeart/2005/8/layout/hierarchy1"/>
    <dgm:cxn modelId="{00DA9AD4-1135-40C2-A265-D0515B889D63}" type="presOf" srcId="{39FF236F-AC22-400B-954B-8C4F97AD5068}" destId="{326E17AE-ADF1-4764-A3D7-650785E881A7}" srcOrd="0" destOrd="0" presId="urn:microsoft.com/office/officeart/2005/8/layout/hierarchy1"/>
    <dgm:cxn modelId="{A6D27EEA-7F14-420E-8C10-899BA648D521}" type="presOf" srcId="{1665BDA6-53D9-4FF6-9E42-90942CD691B8}" destId="{2EE4D66B-F05A-4974-8E25-C029415B3212}" srcOrd="0" destOrd="0" presId="urn:microsoft.com/office/officeart/2005/8/layout/hierarchy1"/>
    <dgm:cxn modelId="{D4659EF1-A366-4A6A-B8FC-0B4E4C7AAF85}" type="presOf" srcId="{1E370225-F09F-44D7-831E-4D8537ECA1D0}" destId="{52D71863-73FC-4C68-8006-0446B2609448}" srcOrd="0" destOrd="0" presId="urn:microsoft.com/office/officeart/2005/8/layout/hierarchy1"/>
    <dgm:cxn modelId="{7A4227F5-7DD3-4160-90D8-CA572CB0CD34}" type="presOf" srcId="{3967BE9F-1CE1-442C-9D04-BE93FFC241C3}" destId="{710192A9-49FA-41A1-BE25-DA78D24B3DF7}" srcOrd="0" destOrd="0" presId="urn:microsoft.com/office/officeart/2005/8/layout/hierarchy1"/>
    <dgm:cxn modelId="{298AB9F8-AF42-4222-9368-9720FA9BDB3A}" type="presOf" srcId="{9B445A40-B369-410F-99ED-EF22278F2140}" destId="{5C48043E-0607-4781-9150-5ED56F531B84}" srcOrd="0" destOrd="0" presId="urn:microsoft.com/office/officeart/2005/8/layout/hierarchy1"/>
    <dgm:cxn modelId="{F34BFCF8-AA57-4135-8DA2-A78A5036BD68}" srcId="{63853D43-35C9-41F2-A027-9F42249F4BB4}" destId="{08FDE4F9-8E0F-4CD1-9E49-51B08D510432}" srcOrd="0" destOrd="0" parTransId="{21B090DF-ED3A-489C-8A32-C46E61D93C15}" sibTransId="{166ECCC1-A4CA-4DC7-A441-2110834EF576}"/>
    <dgm:cxn modelId="{E1FE3E99-947C-494D-81E4-40D6CBD3E027}" type="presParOf" srcId="{7D65BE3C-005A-4D41-BAEB-8B374A25F4C9}" destId="{FF1847DA-AEF9-4861-B2BE-BF0E7352E023}" srcOrd="0" destOrd="0" presId="urn:microsoft.com/office/officeart/2005/8/layout/hierarchy1"/>
    <dgm:cxn modelId="{6DE1D855-6201-484F-974C-BCEDF6469D6C}" type="presParOf" srcId="{FF1847DA-AEF9-4861-B2BE-BF0E7352E023}" destId="{0C284FCF-9D34-43B7-A0A5-638000E873B1}" srcOrd="0" destOrd="0" presId="urn:microsoft.com/office/officeart/2005/8/layout/hierarchy1"/>
    <dgm:cxn modelId="{77F15B8D-9FEE-4340-A673-C956FAA19F8A}" type="presParOf" srcId="{0C284FCF-9D34-43B7-A0A5-638000E873B1}" destId="{0BB54B5A-0EBF-4FB7-A018-DC864612CF66}" srcOrd="0" destOrd="0" presId="urn:microsoft.com/office/officeart/2005/8/layout/hierarchy1"/>
    <dgm:cxn modelId="{92787DB6-09C0-4560-ADD1-4CD297857B8E}" type="presParOf" srcId="{0C284FCF-9D34-43B7-A0A5-638000E873B1}" destId="{A0EBBB98-AD81-432A-AA60-95B84D61B40C}" srcOrd="1" destOrd="0" presId="urn:microsoft.com/office/officeart/2005/8/layout/hierarchy1"/>
    <dgm:cxn modelId="{FF4271A8-8360-4406-9B25-F18515AFDD8B}" type="presParOf" srcId="{FF1847DA-AEF9-4861-B2BE-BF0E7352E023}" destId="{86F0BB2E-515E-49A1-9E1F-F070D72665E2}" srcOrd="1" destOrd="0" presId="urn:microsoft.com/office/officeart/2005/8/layout/hierarchy1"/>
    <dgm:cxn modelId="{465DF172-EEB4-43D3-9F57-81F8144D2071}" type="presParOf" srcId="{86F0BB2E-515E-49A1-9E1F-F070D72665E2}" destId="{E4CDFA8C-CB64-493D-9B19-32942F567536}" srcOrd="0" destOrd="0" presId="urn:microsoft.com/office/officeart/2005/8/layout/hierarchy1"/>
    <dgm:cxn modelId="{CD61B398-2F50-4607-9E14-40C9BCDDA81A}" type="presParOf" srcId="{86F0BB2E-515E-49A1-9E1F-F070D72665E2}" destId="{750BF3BC-F3A4-4AE8-82D7-1AC98C0420DA}" srcOrd="1" destOrd="0" presId="urn:microsoft.com/office/officeart/2005/8/layout/hierarchy1"/>
    <dgm:cxn modelId="{D815B75C-1501-49D4-84FE-D2D4EE2418D2}" type="presParOf" srcId="{750BF3BC-F3A4-4AE8-82D7-1AC98C0420DA}" destId="{9F2758AC-DB53-40D5-AAF2-69EB8953C0E8}" srcOrd="0" destOrd="0" presId="urn:microsoft.com/office/officeart/2005/8/layout/hierarchy1"/>
    <dgm:cxn modelId="{8D9A9FFA-4CB8-4BFB-A0D5-960D5F328212}" type="presParOf" srcId="{9F2758AC-DB53-40D5-AAF2-69EB8953C0E8}" destId="{C5E922B9-D47A-49D4-8B07-78D05BF5941F}" srcOrd="0" destOrd="0" presId="urn:microsoft.com/office/officeart/2005/8/layout/hierarchy1"/>
    <dgm:cxn modelId="{EFCA6936-2687-4A63-9E54-7444AE3C3464}" type="presParOf" srcId="{9F2758AC-DB53-40D5-AAF2-69EB8953C0E8}" destId="{43B09E1C-47CF-449D-B4EA-B2237656D676}" srcOrd="1" destOrd="0" presId="urn:microsoft.com/office/officeart/2005/8/layout/hierarchy1"/>
    <dgm:cxn modelId="{31EA4A8B-9302-4FAD-A1E7-35CFAA4AA456}" type="presParOf" srcId="{750BF3BC-F3A4-4AE8-82D7-1AC98C0420DA}" destId="{87C633ED-4578-4C92-900A-38343B31DED2}" srcOrd="1" destOrd="0" presId="urn:microsoft.com/office/officeart/2005/8/layout/hierarchy1"/>
    <dgm:cxn modelId="{62FB68DC-5B27-4BF0-A96A-1722F89267B9}" type="presParOf" srcId="{87C633ED-4578-4C92-900A-38343B31DED2}" destId="{52D71863-73FC-4C68-8006-0446B2609448}" srcOrd="0" destOrd="0" presId="urn:microsoft.com/office/officeart/2005/8/layout/hierarchy1"/>
    <dgm:cxn modelId="{1C4720B9-06FB-472A-B0AE-66D2B08F3C26}" type="presParOf" srcId="{87C633ED-4578-4C92-900A-38343B31DED2}" destId="{EAF043E4-DA8C-48B0-882A-E5B10294F224}" srcOrd="1" destOrd="0" presId="urn:microsoft.com/office/officeart/2005/8/layout/hierarchy1"/>
    <dgm:cxn modelId="{66C792FD-AB42-4CA7-8831-752B46B426F5}" type="presParOf" srcId="{EAF043E4-DA8C-48B0-882A-E5B10294F224}" destId="{95D6E4FB-B4B0-44DA-8362-2FEA4776418A}" srcOrd="0" destOrd="0" presId="urn:microsoft.com/office/officeart/2005/8/layout/hierarchy1"/>
    <dgm:cxn modelId="{D0A3B0C4-F702-420C-9EAC-E6C6B3130F91}" type="presParOf" srcId="{95D6E4FB-B4B0-44DA-8362-2FEA4776418A}" destId="{F40A24A7-042C-4279-B904-9ACD927AB4AB}" srcOrd="0" destOrd="0" presId="urn:microsoft.com/office/officeart/2005/8/layout/hierarchy1"/>
    <dgm:cxn modelId="{9D8BDAAF-0092-4DF6-8E06-8E2A112E0FF2}" type="presParOf" srcId="{95D6E4FB-B4B0-44DA-8362-2FEA4776418A}" destId="{A6AC810D-68FD-4764-9256-54D7894C85B0}" srcOrd="1" destOrd="0" presId="urn:microsoft.com/office/officeart/2005/8/layout/hierarchy1"/>
    <dgm:cxn modelId="{E3B96A0A-3929-4A97-8406-FD488EEB0C66}" type="presParOf" srcId="{EAF043E4-DA8C-48B0-882A-E5B10294F224}" destId="{0674A127-63E6-47A8-A886-388FD581C5C2}" srcOrd="1" destOrd="0" presId="urn:microsoft.com/office/officeart/2005/8/layout/hierarchy1"/>
    <dgm:cxn modelId="{C1BCFD59-F1B9-4F96-BBD5-15192CB460AF}" type="presParOf" srcId="{87C633ED-4578-4C92-900A-38343B31DED2}" destId="{2EE4D66B-F05A-4974-8E25-C029415B3212}" srcOrd="2" destOrd="0" presId="urn:microsoft.com/office/officeart/2005/8/layout/hierarchy1"/>
    <dgm:cxn modelId="{6F8B86A0-588C-4751-819F-56CE215FF76B}" type="presParOf" srcId="{87C633ED-4578-4C92-900A-38343B31DED2}" destId="{608A2388-605C-4F62-AA00-F7676DC494E3}" srcOrd="3" destOrd="0" presId="urn:microsoft.com/office/officeart/2005/8/layout/hierarchy1"/>
    <dgm:cxn modelId="{C6131A96-00C4-4871-81D8-0596226BD065}" type="presParOf" srcId="{608A2388-605C-4F62-AA00-F7676DC494E3}" destId="{2A292B88-DF41-4300-9B4B-E3823C3FA72E}" srcOrd="0" destOrd="0" presId="urn:microsoft.com/office/officeart/2005/8/layout/hierarchy1"/>
    <dgm:cxn modelId="{0EEB3825-B5F0-42D1-BD1F-5BD1FF1398A3}" type="presParOf" srcId="{2A292B88-DF41-4300-9B4B-E3823C3FA72E}" destId="{FAA1F6D5-2438-43EE-A856-FDEFAE6DABC4}" srcOrd="0" destOrd="0" presId="urn:microsoft.com/office/officeart/2005/8/layout/hierarchy1"/>
    <dgm:cxn modelId="{CE68592A-7F86-423D-A6DB-419876D05967}" type="presParOf" srcId="{2A292B88-DF41-4300-9B4B-E3823C3FA72E}" destId="{94E80280-BE89-45E5-8800-68E893BB9D0C}" srcOrd="1" destOrd="0" presId="urn:microsoft.com/office/officeart/2005/8/layout/hierarchy1"/>
    <dgm:cxn modelId="{948ED11D-C93A-4A99-948F-4D64BD76871E}" type="presParOf" srcId="{608A2388-605C-4F62-AA00-F7676DC494E3}" destId="{930603BC-75B4-4FC7-A3E9-86EA7C06F956}" srcOrd="1" destOrd="0" presId="urn:microsoft.com/office/officeart/2005/8/layout/hierarchy1"/>
    <dgm:cxn modelId="{5D42691F-129D-4C74-B5D9-0D536D095FD4}" type="presParOf" srcId="{87C633ED-4578-4C92-900A-38343B31DED2}" destId="{12CA6CAC-973E-4D3B-937B-4C41918BDA81}" srcOrd="4" destOrd="0" presId="urn:microsoft.com/office/officeart/2005/8/layout/hierarchy1"/>
    <dgm:cxn modelId="{70E7E3FC-3DB7-4F6A-862D-1D03433BA6FE}" type="presParOf" srcId="{87C633ED-4578-4C92-900A-38343B31DED2}" destId="{73A35AE0-541C-4700-A19B-D3DFCFFD9B93}" srcOrd="5" destOrd="0" presId="urn:microsoft.com/office/officeart/2005/8/layout/hierarchy1"/>
    <dgm:cxn modelId="{93FA9D50-9E54-4999-B1E0-DE087FF77482}" type="presParOf" srcId="{73A35AE0-541C-4700-A19B-D3DFCFFD9B93}" destId="{A5B8100E-63ED-4553-8A37-A7BAB0824732}" srcOrd="0" destOrd="0" presId="urn:microsoft.com/office/officeart/2005/8/layout/hierarchy1"/>
    <dgm:cxn modelId="{CC004ECB-D599-494C-87CA-F2D42DABA853}" type="presParOf" srcId="{A5B8100E-63ED-4553-8A37-A7BAB0824732}" destId="{355154E7-FFB7-4464-A97C-4DC0EBD7DC2C}" srcOrd="0" destOrd="0" presId="urn:microsoft.com/office/officeart/2005/8/layout/hierarchy1"/>
    <dgm:cxn modelId="{DB7322CD-7FDD-4542-805C-E21FAF2B6FB6}" type="presParOf" srcId="{A5B8100E-63ED-4553-8A37-A7BAB0824732}" destId="{710192A9-49FA-41A1-BE25-DA78D24B3DF7}" srcOrd="1" destOrd="0" presId="urn:microsoft.com/office/officeart/2005/8/layout/hierarchy1"/>
    <dgm:cxn modelId="{DAB1F4BA-1EAD-44DE-98E3-58EF31765FBD}" type="presParOf" srcId="{73A35AE0-541C-4700-A19B-D3DFCFFD9B93}" destId="{66FC68C2-F704-4680-A6EA-D1FCEFE00687}" srcOrd="1" destOrd="0" presId="urn:microsoft.com/office/officeart/2005/8/layout/hierarchy1"/>
    <dgm:cxn modelId="{D80F00A0-CCD7-4D66-84D0-4D5BACC8BB2C}" type="presParOf" srcId="{86F0BB2E-515E-49A1-9E1F-F070D72665E2}" destId="{5C48043E-0607-4781-9150-5ED56F531B84}" srcOrd="2" destOrd="0" presId="urn:microsoft.com/office/officeart/2005/8/layout/hierarchy1"/>
    <dgm:cxn modelId="{2BA53234-2FB1-4938-95B2-208C22571066}" type="presParOf" srcId="{86F0BB2E-515E-49A1-9E1F-F070D72665E2}" destId="{8D95C6CF-7483-49F6-8F6C-5C5B12051E35}" srcOrd="3" destOrd="0" presId="urn:microsoft.com/office/officeart/2005/8/layout/hierarchy1"/>
    <dgm:cxn modelId="{29030FB6-2CE0-41BD-B3F4-15457397F115}" type="presParOf" srcId="{8D95C6CF-7483-49F6-8F6C-5C5B12051E35}" destId="{172AA23B-1D2F-4584-AD95-D5BBF949259D}" srcOrd="0" destOrd="0" presId="urn:microsoft.com/office/officeart/2005/8/layout/hierarchy1"/>
    <dgm:cxn modelId="{E85B465B-DFC9-422B-AC88-DE38E4F99C75}" type="presParOf" srcId="{172AA23B-1D2F-4584-AD95-D5BBF949259D}" destId="{E75324FE-0090-4C69-8B10-D925FDA83964}" srcOrd="0" destOrd="0" presId="urn:microsoft.com/office/officeart/2005/8/layout/hierarchy1"/>
    <dgm:cxn modelId="{39BC74E9-33B6-4B38-A75F-F7F07E54E538}" type="presParOf" srcId="{172AA23B-1D2F-4584-AD95-D5BBF949259D}" destId="{2AACAA6C-0967-4135-8638-ABBD9F7BAEF4}" srcOrd="1" destOrd="0" presId="urn:microsoft.com/office/officeart/2005/8/layout/hierarchy1"/>
    <dgm:cxn modelId="{2D2A164B-B492-4160-8B83-857BC2C50AC0}" type="presParOf" srcId="{8D95C6CF-7483-49F6-8F6C-5C5B12051E35}" destId="{64C483BE-BECB-4B5D-85E8-937B635F077D}" srcOrd="1" destOrd="0" presId="urn:microsoft.com/office/officeart/2005/8/layout/hierarchy1"/>
    <dgm:cxn modelId="{7679D23A-C537-4E89-A67B-A9C3688E1A97}" type="presParOf" srcId="{64C483BE-BECB-4B5D-85E8-937B635F077D}" destId="{CECD65E2-8A43-4C9D-9CCD-26A6AF0BB6BC}" srcOrd="0" destOrd="0" presId="urn:microsoft.com/office/officeart/2005/8/layout/hierarchy1"/>
    <dgm:cxn modelId="{A132FD4F-994B-4ADE-B115-C7B1ABD9C30A}" type="presParOf" srcId="{64C483BE-BECB-4B5D-85E8-937B635F077D}" destId="{4117CDCF-8A35-465E-8D74-954930A564C7}" srcOrd="1" destOrd="0" presId="urn:microsoft.com/office/officeart/2005/8/layout/hierarchy1"/>
    <dgm:cxn modelId="{785D87E3-5612-4B5A-B8CB-83C9AE357DD2}" type="presParOf" srcId="{4117CDCF-8A35-465E-8D74-954930A564C7}" destId="{70041A1B-2605-4B15-ACD9-CE45CFFCC4FE}" srcOrd="0" destOrd="0" presId="urn:microsoft.com/office/officeart/2005/8/layout/hierarchy1"/>
    <dgm:cxn modelId="{2637EC89-BFFB-40E5-A60D-DFF3F0E082BF}" type="presParOf" srcId="{70041A1B-2605-4B15-ACD9-CE45CFFCC4FE}" destId="{773DEF90-4D4F-4442-B531-0EDD5A2B710D}" srcOrd="0" destOrd="0" presId="urn:microsoft.com/office/officeart/2005/8/layout/hierarchy1"/>
    <dgm:cxn modelId="{A278D199-EB22-4A01-9444-9BC09B840C86}" type="presParOf" srcId="{70041A1B-2605-4B15-ACD9-CE45CFFCC4FE}" destId="{E78E1508-4B77-48A3-BA70-4A5E83A6BF82}" srcOrd="1" destOrd="0" presId="urn:microsoft.com/office/officeart/2005/8/layout/hierarchy1"/>
    <dgm:cxn modelId="{61A6FC8E-BEBD-4DEA-865C-F9E259BC7EC9}" type="presParOf" srcId="{4117CDCF-8A35-465E-8D74-954930A564C7}" destId="{6CF57044-362E-45D3-9878-D41776A45479}" srcOrd="1" destOrd="0" presId="urn:microsoft.com/office/officeart/2005/8/layout/hierarchy1"/>
    <dgm:cxn modelId="{64537A6D-BE9A-4227-B7AE-EFDDE16BCBF4}" type="presParOf" srcId="{86F0BB2E-515E-49A1-9E1F-F070D72665E2}" destId="{326E17AE-ADF1-4764-A3D7-650785E881A7}" srcOrd="4" destOrd="0" presId="urn:microsoft.com/office/officeart/2005/8/layout/hierarchy1"/>
    <dgm:cxn modelId="{662EF0E9-C1FB-452F-8F6D-E8E415A13976}" type="presParOf" srcId="{86F0BB2E-515E-49A1-9E1F-F070D72665E2}" destId="{DA66C294-7D23-409E-BD09-101FE154D83D}" srcOrd="5" destOrd="0" presId="urn:microsoft.com/office/officeart/2005/8/layout/hierarchy1"/>
    <dgm:cxn modelId="{8D70DB9B-EBD0-4CAD-8705-A5A5A60EE15C}" type="presParOf" srcId="{DA66C294-7D23-409E-BD09-101FE154D83D}" destId="{25981213-FE8E-4C8C-A144-DDAEFC999CCA}" srcOrd="0" destOrd="0" presId="urn:microsoft.com/office/officeart/2005/8/layout/hierarchy1"/>
    <dgm:cxn modelId="{9F651499-F40F-4B8C-9A59-A657159EA808}" type="presParOf" srcId="{25981213-FE8E-4C8C-A144-DDAEFC999CCA}" destId="{6D867777-0190-46A0-ABE3-85DBCF37DBA7}" srcOrd="0" destOrd="0" presId="urn:microsoft.com/office/officeart/2005/8/layout/hierarchy1"/>
    <dgm:cxn modelId="{1D328805-8C2B-4C0E-9FF6-ECC63A44E60F}" type="presParOf" srcId="{25981213-FE8E-4C8C-A144-DDAEFC999CCA}" destId="{DC863AC2-F7E1-42F7-B26B-32061E99DDF2}" srcOrd="1" destOrd="0" presId="urn:microsoft.com/office/officeart/2005/8/layout/hierarchy1"/>
    <dgm:cxn modelId="{A15585D1-1C2B-4426-B178-F0FC2EAC2A0F}" type="presParOf" srcId="{DA66C294-7D23-409E-BD09-101FE154D83D}" destId="{6DAA96EA-E15C-4FB4-9ACA-DC54B2922501}"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6E17AE-ADF1-4764-A3D7-650785E881A7}">
      <dsp:nvSpPr>
        <dsp:cNvPr id="0" name=""/>
        <dsp:cNvSpPr/>
      </dsp:nvSpPr>
      <dsp:spPr>
        <a:xfrm>
          <a:off x="3696134" y="1003460"/>
          <a:ext cx="1806309" cy="224634"/>
        </a:xfrm>
        <a:custGeom>
          <a:avLst/>
          <a:gdLst/>
          <a:ahLst/>
          <a:cxnLst/>
          <a:rect l="0" t="0" r="0" b="0"/>
          <a:pathLst>
            <a:path>
              <a:moveTo>
                <a:pt x="0" y="0"/>
              </a:moveTo>
              <a:lnTo>
                <a:pt x="0" y="153081"/>
              </a:lnTo>
              <a:lnTo>
                <a:pt x="1806309" y="153081"/>
              </a:lnTo>
              <a:lnTo>
                <a:pt x="1806309" y="224634"/>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CD65E2-8A43-4C9D-9CCD-26A6AF0BB6BC}">
      <dsp:nvSpPr>
        <dsp:cNvPr id="0" name=""/>
        <dsp:cNvSpPr/>
      </dsp:nvSpPr>
      <dsp:spPr>
        <a:xfrm>
          <a:off x="3885368" y="1959738"/>
          <a:ext cx="91440" cy="224634"/>
        </a:xfrm>
        <a:custGeom>
          <a:avLst/>
          <a:gdLst/>
          <a:ahLst/>
          <a:cxnLst/>
          <a:rect l="0" t="0" r="0" b="0"/>
          <a:pathLst>
            <a:path>
              <a:moveTo>
                <a:pt x="45720" y="0"/>
              </a:moveTo>
              <a:lnTo>
                <a:pt x="45720" y="224634"/>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48043E-0607-4781-9150-5ED56F531B84}">
      <dsp:nvSpPr>
        <dsp:cNvPr id="0" name=""/>
        <dsp:cNvSpPr/>
      </dsp:nvSpPr>
      <dsp:spPr>
        <a:xfrm>
          <a:off x="3696134" y="1003460"/>
          <a:ext cx="234953" cy="224634"/>
        </a:xfrm>
        <a:custGeom>
          <a:avLst/>
          <a:gdLst/>
          <a:ahLst/>
          <a:cxnLst/>
          <a:rect l="0" t="0" r="0" b="0"/>
          <a:pathLst>
            <a:path>
              <a:moveTo>
                <a:pt x="0" y="0"/>
              </a:moveTo>
              <a:lnTo>
                <a:pt x="0" y="153081"/>
              </a:lnTo>
              <a:lnTo>
                <a:pt x="234953" y="153081"/>
              </a:lnTo>
              <a:lnTo>
                <a:pt x="234953" y="224634"/>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CA6CAC-973E-4D3B-937B-4C41918BDA81}">
      <dsp:nvSpPr>
        <dsp:cNvPr id="0" name=""/>
        <dsp:cNvSpPr/>
      </dsp:nvSpPr>
      <dsp:spPr>
        <a:xfrm>
          <a:off x="1587650" y="1976502"/>
          <a:ext cx="1067240" cy="224634"/>
        </a:xfrm>
        <a:custGeom>
          <a:avLst/>
          <a:gdLst/>
          <a:ahLst/>
          <a:cxnLst/>
          <a:rect l="0" t="0" r="0" b="0"/>
          <a:pathLst>
            <a:path>
              <a:moveTo>
                <a:pt x="0" y="0"/>
              </a:moveTo>
              <a:lnTo>
                <a:pt x="0" y="153081"/>
              </a:lnTo>
              <a:lnTo>
                <a:pt x="1067240" y="153081"/>
              </a:lnTo>
              <a:lnTo>
                <a:pt x="1067240" y="224634"/>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E4D66B-F05A-4974-8E25-C029415B3212}">
      <dsp:nvSpPr>
        <dsp:cNvPr id="0" name=""/>
        <dsp:cNvSpPr/>
      </dsp:nvSpPr>
      <dsp:spPr>
        <a:xfrm>
          <a:off x="1533681" y="1976502"/>
          <a:ext cx="91440" cy="224634"/>
        </a:xfrm>
        <a:custGeom>
          <a:avLst/>
          <a:gdLst/>
          <a:ahLst/>
          <a:cxnLst/>
          <a:rect l="0" t="0" r="0" b="0"/>
          <a:pathLst>
            <a:path>
              <a:moveTo>
                <a:pt x="53969" y="0"/>
              </a:moveTo>
              <a:lnTo>
                <a:pt x="53969" y="153081"/>
              </a:lnTo>
              <a:lnTo>
                <a:pt x="45720" y="153081"/>
              </a:lnTo>
              <a:lnTo>
                <a:pt x="45720" y="224634"/>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D71863-73FC-4C68-8006-0446B2609448}">
      <dsp:nvSpPr>
        <dsp:cNvPr id="0" name=""/>
        <dsp:cNvSpPr/>
      </dsp:nvSpPr>
      <dsp:spPr>
        <a:xfrm>
          <a:off x="512160" y="1976502"/>
          <a:ext cx="1075489" cy="224634"/>
        </a:xfrm>
        <a:custGeom>
          <a:avLst/>
          <a:gdLst/>
          <a:ahLst/>
          <a:cxnLst/>
          <a:rect l="0" t="0" r="0" b="0"/>
          <a:pathLst>
            <a:path>
              <a:moveTo>
                <a:pt x="1075489" y="0"/>
              </a:moveTo>
              <a:lnTo>
                <a:pt x="1075489" y="153081"/>
              </a:lnTo>
              <a:lnTo>
                <a:pt x="0" y="153081"/>
              </a:lnTo>
              <a:lnTo>
                <a:pt x="0" y="224634"/>
              </a:lnTo>
            </a:path>
          </a:pathLst>
        </a:custGeom>
        <a:noFill/>
        <a:ln w="25400">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CDFA8C-CB64-493D-9B19-32942F567536}">
      <dsp:nvSpPr>
        <dsp:cNvPr id="0" name=""/>
        <dsp:cNvSpPr/>
      </dsp:nvSpPr>
      <dsp:spPr>
        <a:xfrm>
          <a:off x="1587650" y="1003460"/>
          <a:ext cx="2108484" cy="224634"/>
        </a:xfrm>
        <a:custGeom>
          <a:avLst/>
          <a:gdLst/>
          <a:ahLst/>
          <a:cxnLst/>
          <a:rect l="0" t="0" r="0" b="0"/>
          <a:pathLst>
            <a:path>
              <a:moveTo>
                <a:pt x="2108484" y="0"/>
              </a:moveTo>
              <a:lnTo>
                <a:pt x="2108484" y="153081"/>
              </a:lnTo>
              <a:lnTo>
                <a:pt x="0" y="153081"/>
              </a:lnTo>
              <a:lnTo>
                <a:pt x="0" y="224634"/>
              </a:lnTo>
            </a:path>
          </a:pathLst>
        </a:custGeom>
        <a:noFill/>
        <a:ln w="25400">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B54B5A-0EBF-4FB7-A018-DC864612CF66}">
      <dsp:nvSpPr>
        <dsp:cNvPr id="0" name=""/>
        <dsp:cNvSpPr/>
      </dsp:nvSpPr>
      <dsp:spPr>
        <a:xfrm>
          <a:off x="3079333" y="512998"/>
          <a:ext cx="1233602" cy="490462"/>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EBBB98-AD81-432A-AA60-95B84D61B40C}">
      <dsp:nvSpPr>
        <dsp:cNvPr id="0" name=""/>
        <dsp:cNvSpPr/>
      </dsp:nvSpPr>
      <dsp:spPr>
        <a:xfrm>
          <a:off x="3165153" y="594527"/>
          <a:ext cx="1233602" cy="490462"/>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Home Page</a:t>
          </a:r>
        </a:p>
        <a:p>
          <a:pPr marL="0" lvl="0" indent="0" algn="ctr" defTabSz="622300">
            <a:lnSpc>
              <a:spcPct val="90000"/>
            </a:lnSpc>
            <a:spcBef>
              <a:spcPct val="0"/>
            </a:spcBef>
            <a:spcAft>
              <a:spcPct val="35000"/>
            </a:spcAft>
            <a:buNone/>
          </a:pPr>
          <a:r>
            <a:rPr lang="en-US" sz="1400" kern="1200"/>
            <a:t>(index.html)</a:t>
          </a:r>
        </a:p>
      </dsp:txBody>
      <dsp:txXfrm>
        <a:off x="3179518" y="608892"/>
        <a:ext cx="1204872" cy="461732"/>
      </dsp:txXfrm>
    </dsp:sp>
    <dsp:sp modelId="{C5E922B9-D47A-49D4-8B07-78D05BF5941F}">
      <dsp:nvSpPr>
        <dsp:cNvPr id="0" name=""/>
        <dsp:cNvSpPr/>
      </dsp:nvSpPr>
      <dsp:spPr>
        <a:xfrm>
          <a:off x="1019080" y="1228095"/>
          <a:ext cx="1137139" cy="748406"/>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B09E1C-47CF-449D-B4EA-B2237656D676}">
      <dsp:nvSpPr>
        <dsp:cNvPr id="0" name=""/>
        <dsp:cNvSpPr/>
      </dsp:nvSpPr>
      <dsp:spPr>
        <a:xfrm>
          <a:off x="1104900" y="1309624"/>
          <a:ext cx="1137139" cy="748406"/>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Topic page </a:t>
          </a:r>
        </a:p>
        <a:p>
          <a:pPr marL="0" lvl="0" indent="0" algn="ctr" defTabSz="622300">
            <a:lnSpc>
              <a:spcPct val="90000"/>
            </a:lnSpc>
            <a:spcBef>
              <a:spcPct val="0"/>
            </a:spcBef>
            <a:spcAft>
              <a:spcPct val="35000"/>
            </a:spcAft>
            <a:buNone/>
          </a:pPr>
          <a:r>
            <a:rPr lang="en-US" sz="1400" kern="1200"/>
            <a:t>(topic.html)</a:t>
          </a:r>
        </a:p>
      </dsp:txBody>
      <dsp:txXfrm>
        <a:off x="1126820" y="1331544"/>
        <a:ext cx="1093299" cy="704566"/>
      </dsp:txXfrm>
    </dsp:sp>
    <dsp:sp modelId="{F40A24A7-042C-4279-B904-9ACD927AB4AB}">
      <dsp:nvSpPr>
        <dsp:cNvPr id="0" name=""/>
        <dsp:cNvSpPr/>
      </dsp:nvSpPr>
      <dsp:spPr>
        <a:xfrm>
          <a:off x="2750" y="2201136"/>
          <a:ext cx="1018818" cy="810916"/>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AC810D-68FD-4764-9256-54D7894C85B0}">
      <dsp:nvSpPr>
        <dsp:cNvPr id="0" name=""/>
        <dsp:cNvSpPr/>
      </dsp:nvSpPr>
      <dsp:spPr>
        <a:xfrm>
          <a:off x="88571" y="2282665"/>
          <a:ext cx="1018818" cy="810916"/>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Benefits and drawbacks</a:t>
          </a:r>
        </a:p>
      </dsp:txBody>
      <dsp:txXfrm>
        <a:off x="112322" y="2306416"/>
        <a:ext cx="971316" cy="763414"/>
      </dsp:txXfrm>
    </dsp:sp>
    <dsp:sp modelId="{FAA1F6D5-2438-43EE-A856-FDEFAE6DABC4}">
      <dsp:nvSpPr>
        <dsp:cNvPr id="0" name=""/>
        <dsp:cNvSpPr/>
      </dsp:nvSpPr>
      <dsp:spPr>
        <a:xfrm>
          <a:off x="1193209" y="2201136"/>
          <a:ext cx="772382" cy="490462"/>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E80280-BE89-45E5-8800-68E893BB9D0C}">
      <dsp:nvSpPr>
        <dsp:cNvPr id="0" name=""/>
        <dsp:cNvSpPr/>
      </dsp:nvSpPr>
      <dsp:spPr>
        <a:xfrm>
          <a:off x="1279030" y="2282665"/>
          <a:ext cx="772382" cy="490462"/>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Basic features</a:t>
          </a:r>
        </a:p>
      </dsp:txBody>
      <dsp:txXfrm>
        <a:off x="1293395" y="2297030"/>
        <a:ext cx="743652" cy="461732"/>
      </dsp:txXfrm>
    </dsp:sp>
    <dsp:sp modelId="{355154E7-FFB7-4464-A97C-4DC0EBD7DC2C}">
      <dsp:nvSpPr>
        <dsp:cNvPr id="0" name=""/>
        <dsp:cNvSpPr/>
      </dsp:nvSpPr>
      <dsp:spPr>
        <a:xfrm>
          <a:off x="2137232" y="2201136"/>
          <a:ext cx="1035316" cy="869556"/>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0192A9-49FA-41A1-BE25-DA78D24B3DF7}">
      <dsp:nvSpPr>
        <dsp:cNvPr id="0" name=""/>
        <dsp:cNvSpPr/>
      </dsp:nvSpPr>
      <dsp:spPr>
        <a:xfrm>
          <a:off x="2223052" y="2282665"/>
          <a:ext cx="1035316" cy="869556"/>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Comparison with the other languages</a:t>
          </a:r>
        </a:p>
      </dsp:txBody>
      <dsp:txXfrm>
        <a:off x="2248520" y="2308133"/>
        <a:ext cx="984380" cy="818620"/>
      </dsp:txXfrm>
    </dsp:sp>
    <dsp:sp modelId="{E75324FE-0090-4C69-8B10-D925FDA83964}">
      <dsp:nvSpPr>
        <dsp:cNvPr id="0" name=""/>
        <dsp:cNvSpPr/>
      </dsp:nvSpPr>
      <dsp:spPr>
        <a:xfrm>
          <a:off x="3402118" y="1228095"/>
          <a:ext cx="1057939" cy="731642"/>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ACAA6C-0967-4135-8638-ABBD9F7BAEF4}">
      <dsp:nvSpPr>
        <dsp:cNvPr id="0" name=""/>
        <dsp:cNvSpPr/>
      </dsp:nvSpPr>
      <dsp:spPr>
        <a:xfrm>
          <a:off x="3487938" y="1309624"/>
          <a:ext cx="1057939" cy="731642"/>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Quiz page</a:t>
          </a:r>
        </a:p>
        <a:p>
          <a:pPr marL="0" lvl="0" indent="0" algn="ctr" defTabSz="622300">
            <a:lnSpc>
              <a:spcPct val="90000"/>
            </a:lnSpc>
            <a:spcBef>
              <a:spcPct val="0"/>
            </a:spcBef>
            <a:spcAft>
              <a:spcPct val="35000"/>
            </a:spcAft>
            <a:buNone/>
          </a:pPr>
          <a:r>
            <a:rPr lang="en-US" sz="1400" kern="1200"/>
            <a:t>(quiz.html)</a:t>
          </a:r>
        </a:p>
      </dsp:txBody>
      <dsp:txXfrm>
        <a:off x="3509367" y="1331053"/>
        <a:ext cx="1015081" cy="688784"/>
      </dsp:txXfrm>
    </dsp:sp>
    <dsp:sp modelId="{773DEF90-4D4F-4442-B531-0EDD5A2B710D}">
      <dsp:nvSpPr>
        <dsp:cNvPr id="0" name=""/>
        <dsp:cNvSpPr/>
      </dsp:nvSpPr>
      <dsp:spPr>
        <a:xfrm>
          <a:off x="3344189" y="2184372"/>
          <a:ext cx="1173797" cy="735414"/>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78E1508-4B77-48A3-BA70-4A5E83A6BF82}">
      <dsp:nvSpPr>
        <dsp:cNvPr id="0" name=""/>
        <dsp:cNvSpPr/>
      </dsp:nvSpPr>
      <dsp:spPr>
        <a:xfrm>
          <a:off x="3430010" y="2265901"/>
          <a:ext cx="1173797" cy="735414"/>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Quiz about CoffeeScript </a:t>
          </a:r>
        </a:p>
      </dsp:txBody>
      <dsp:txXfrm>
        <a:off x="3451550" y="2287441"/>
        <a:ext cx="1130717" cy="692334"/>
      </dsp:txXfrm>
    </dsp:sp>
    <dsp:sp modelId="{6D867777-0190-46A0-ABE3-85DBCF37DBA7}">
      <dsp:nvSpPr>
        <dsp:cNvPr id="0" name=""/>
        <dsp:cNvSpPr/>
      </dsp:nvSpPr>
      <dsp:spPr>
        <a:xfrm>
          <a:off x="4631698" y="1228095"/>
          <a:ext cx="1741490" cy="676500"/>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C863AC2-F7E1-42F7-B26B-32061E99DDF2}">
      <dsp:nvSpPr>
        <dsp:cNvPr id="0" name=""/>
        <dsp:cNvSpPr/>
      </dsp:nvSpPr>
      <dsp:spPr>
        <a:xfrm>
          <a:off x="4717518" y="1309624"/>
          <a:ext cx="1741490" cy="676500"/>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Enhancement page</a:t>
          </a:r>
        </a:p>
        <a:p>
          <a:pPr marL="0" lvl="0" indent="0" algn="ctr" defTabSz="622300">
            <a:lnSpc>
              <a:spcPct val="90000"/>
            </a:lnSpc>
            <a:spcBef>
              <a:spcPct val="0"/>
            </a:spcBef>
            <a:spcAft>
              <a:spcPct val="35000"/>
            </a:spcAft>
            <a:buNone/>
          </a:pPr>
          <a:r>
            <a:rPr lang="en-US" sz="1400" kern="1200"/>
            <a:t>(enhancement.html)</a:t>
          </a:r>
        </a:p>
      </dsp:txBody>
      <dsp:txXfrm>
        <a:off x="4737332" y="1329438"/>
        <a:ext cx="1701862" cy="6368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B7830FE55842A2A5920D45DC87D004"/>
        <w:category>
          <w:name w:val="General"/>
          <w:gallery w:val="placeholder"/>
        </w:category>
        <w:types>
          <w:type w:val="bbPlcHdr"/>
        </w:types>
        <w:behaviors>
          <w:behavior w:val="content"/>
        </w:behaviors>
        <w:guid w:val="{E18F2A7B-E78B-4151-92A0-7E9504238D81}"/>
      </w:docPartPr>
      <w:docPartBody>
        <w:p w:rsidR="000F2AF0" w:rsidRDefault="00230BD9">
          <w:pPr>
            <w:pStyle w:val="FCB7830FE55842A2A5920D45DC87D00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5</w:t>
          </w:r>
          <w:r w:rsidRPr="00D86945">
            <w:rPr>
              <w:rStyle w:val="SubtitleChar"/>
              <w:b/>
            </w:rPr>
            <w:fldChar w:fldCharType="end"/>
          </w:r>
        </w:p>
      </w:docPartBody>
    </w:docPart>
    <w:docPart>
      <w:docPartPr>
        <w:name w:val="B4429D7F8C6F4C57A280C0F04E61AB40"/>
        <w:category>
          <w:name w:val="General"/>
          <w:gallery w:val="placeholder"/>
        </w:category>
        <w:types>
          <w:type w:val="bbPlcHdr"/>
        </w:types>
        <w:behaviors>
          <w:behavior w:val="content"/>
        </w:behaviors>
        <w:guid w:val="{5AE710D4-31F6-4513-B1C0-0698460B5CD0}"/>
      </w:docPartPr>
      <w:docPartBody>
        <w:p w:rsidR="000F2AF0" w:rsidRDefault="00230BD9">
          <w:pPr>
            <w:pStyle w:val="B4429D7F8C6F4C57A280C0F04E61AB40"/>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BD9"/>
    <w:rsid w:val="000F2AF0"/>
    <w:rsid w:val="001B44E5"/>
    <w:rsid w:val="00230BD9"/>
    <w:rsid w:val="004964EA"/>
    <w:rsid w:val="009C1443"/>
    <w:rsid w:val="00CB1A74"/>
    <w:rsid w:val="00D05AC0"/>
    <w:rsid w:val="00D60DC2"/>
    <w:rsid w:val="00ED2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CB7830FE55842A2A5920D45DC87D004">
    <w:name w:val="FCB7830FE55842A2A5920D45DC87D004"/>
  </w:style>
  <w:style w:type="paragraph" w:customStyle="1" w:styleId="B4429D7F8C6F4C57A280C0F04E61AB40">
    <w:name w:val="B4429D7F8C6F4C57A280C0F04E61AB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844D0-8490-45DF-AE26-6E0E4753F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{BD5F60CC-0924-48BF-B084-6EB65B4CE48E}tf16392850_win32</Template>
  <TotalTime>433</TotalTime>
  <Pages>1</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keywords/>
  <cp:lastModifiedBy>TUNG NGUYEN</cp:lastModifiedBy>
  <cp:revision>13</cp:revision>
  <cp:lastPrinted>2006-08-01T17:47:00Z</cp:lastPrinted>
  <dcterms:created xsi:type="dcterms:W3CDTF">2022-04-05T04:32:00Z</dcterms:created>
  <dcterms:modified xsi:type="dcterms:W3CDTF">2022-04-11T03:00:00Z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